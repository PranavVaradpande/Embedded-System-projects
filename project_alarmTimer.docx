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8A46" w14:textId="0A603C53" w:rsidR="00952F7D" w:rsidRDefault="00952F7D" w:rsidP="00DF198B">
      <w:pPr>
        <w:pStyle w:val="GraphicAncho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4A62655A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D1499EF" w14:textId="77777777" w:rsidR="00DF198B" w:rsidRDefault="00DF198B"/>
        </w:tc>
      </w:tr>
      <w:tr w:rsidR="00DF198B" w14:paraId="29077980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3BD70D87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42EDA18" w14:textId="3762C2DC" w:rsidR="00DF198B" w:rsidRPr="00DF198B" w:rsidRDefault="00070C63" w:rsidP="00874FE7">
            <w:pPr>
              <w:pStyle w:val="Heading1"/>
            </w:pPr>
            <w:r>
              <w:t>Automatic Embedded Clock System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471B3B1" w14:textId="77777777" w:rsidR="00DF198B" w:rsidRDefault="00DF198B"/>
        </w:tc>
      </w:tr>
      <w:tr w:rsidR="00DF198B" w14:paraId="484D1C7E" w14:textId="77777777" w:rsidTr="00185F4A">
        <w:trPr>
          <w:trHeight w:val="1837"/>
        </w:trPr>
        <w:tc>
          <w:tcPr>
            <w:tcW w:w="1170" w:type="dxa"/>
          </w:tcPr>
          <w:p w14:paraId="1ECCE211" w14:textId="51630AD0" w:rsidR="00DF198B" w:rsidRDefault="00DF198B"/>
        </w:tc>
        <w:tc>
          <w:tcPr>
            <w:tcW w:w="8460" w:type="dxa"/>
            <w:gridSpan w:val="7"/>
          </w:tcPr>
          <w:p w14:paraId="3509735A" w14:textId="77777777" w:rsidR="00DF198B" w:rsidRDefault="00DF198B"/>
        </w:tc>
        <w:tc>
          <w:tcPr>
            <w:tcW w:w="1160" w:type="dxa"/>
          </w:tcPr>
          <w:p w14:paraId="469B20FB" w14:textId="77777777" w:rsidR="00DF198B" w:rsidRDefault="00DF198B"/>
        </w:tc>
      </w:tr>
      <w:tr w:rsidR="00DF198B" w14:paraId="0324EE89" w14:textId="77777777" w:rsidTr="00185F4A">
        <w:trPr>
          <w:trHeight w:val="929"/>
        </w:trPr>
        <w:tc>
          <w:tcPr>
            <w:tcW w:w="2397" w:type="dxa"/>
            <w:gridSpan w:val="4"/>
          </w:tcPr>
          <w:p w14:paraId="514AE969" w14:textId="6BB7734F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1E9409A" w14:textId="25725958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C603D85" w14:textId="77777777" w:rsidR="00DF198B" w:rsidRDefault="00DF198B"/>
        </w:tc>
      </w:tr>
      <w:tr w:rsidR="00DF198B" w14:paraId="22F94EBD" w14:textId="77777777" w:rsidTr="00185F4A">
        <w:trPr>
          <w:trHeight w:val="1460"/>
        </w:trPr>
        <w:tc>
          <w:tcPr>
            <w:tcW w:w="2397" w:type="dxa"/>
            <w:gridSpan w:val="4"/>
          </w:tcPr>
          <w:p w14:paraId="3ADFC1B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685A457" w14:textId="5F275620" w:rsidR="008007F1" w:rsidRDefault="008007F1" w:rsidP="008007F1">
            <w:pPr>
              <w:pStyle w:val="Heading2"/>
            </w:pPr>
            <w:r>
              <w:t xml:space="preserve">Pranav Varadpande    </w:t>
            </w:r>
          </w:p>
          <w:p w14:paraId="66B435CE" w14:textId="73B94D30" w:rsidR="00931D94" w:rsidRDefault="00931D94" w:rsidP="00931D9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 Tech Electronics &amp; Communication</w:t>
            </w:r>
          </w:p>
          <w:p w14:paraId="3517F31C" w14:textId="2A811660" w:rsidR="008007F1" w:rsidRPr="008007F1" w:rsidRDefault="00931D94" w:rsidP="00931D94">
            <w:pPr>
              <w:jc w:val="center"/>
            </w:pPr>
            <w:r>
              <w:rPr>
                <w:sz w:val="18"/>
                <w:szCs w:val="18"/>
              </w:rPr>
              <w:t>UIT-RGPV, Bhopal</w:t>
            </w:r>
          </w:p>
        </w:tc>
        <w:tc>
          <w:tcPr>
            <w:tcW w:w="2398" w:type="dxa"/>
            <w:gridSpan w:val="4"/>
          </w:tcPr>
          <w:p w14:paraId="6B7395C4" w14:textId="77777777" w:rsidR="00DF198B" w:rsidRDefault="00DF198B"/>
          <w:p w14:paraId="72D65149" w14:textId="78BC50C5" w:rsidR="008007F1" w:rsidRDefault="008007F1"/>
        </w:tc>
      </w:tr>
      <w:tr w:rsidR="00DF198B" w14:paraId="6C518F05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514E6DD1" w14:textId="24A847DE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0A69C1F" w14:textId="5FA2B76F" w:rsidR="00DF198B" w:rsidRPr="00DF198B" w:rsidRDefault="00070C63" w:rsidP="00DF198B"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0EAE3D68" wp14:editId="4F8E62CA">
                  <wp:simplePos x="0" y="0"/>
                  <wp:positionH relativeFrom="column">
                    <wp:posOffset>-1508760</wp:posOffset>
                  </wp:positionH>
                  <wp:positionV relativeFrom="paragraph">
                    <wp:posOffset>-5685790</wp:posOffset>
                  </wp:positionV>
                  <wp:extent cx="6842760" cy="5177155"/>
                  <wp:effectExtent l="0" t="0" r="0" b="4445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0" cy="517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98" w:type="dxa"/>
            <w:gridSpan w:val="4"/>
            <w:vAlign w:val="bottom"/>
          </w:tcPr>
          <w:p w14:paraId="12C00A23" w14:textId="0FD1572A" w:rsidR="00DF198B" w:rsidRDefault="00DF198B" w:rsidP="00DF198B">
            <w:pPr>
              <w:jc w:val="center"/>
            </w:pPr>
          </w:p>
        </w:tc>
      </w:tr>
      <w:tr w:rsidR="00DF198B" w14:paraId="2E7FAB34" w14:textId="77777777" w:rsidTr="00185F4A">
        <w:tc>
          <w:tcPr>
            <w:tcW w:w="2340" w:type="dxa"/>
            <w:gridSpan w:val="3"/>
          </w:tcPr>
          <w:p w14:paraId="0FE8A1E7" w14:textId="77777777" w:rsidR="00DF198B" w:rsidRDefault="00DF198B"/>
        </w:tc>
        <w:tc>
          <w:tcPr>
            <w:tcW w:w="6120" w:type="dxa"/>
            <w:gridSpan w:val="3"/>
          </w:tcPr>
          <w:p w14:paraId="6A97C626" w14:textId="6A085F3E" w:rsidR="00DF198B" w:rsidRDefault="00DF198B"/>
        </w:tc>
        <w:tc>
          <w:tcPr>
            <w:tcW w:w="2330" w:type="dxa"/>
            <w:gridSpan w:val="3"/>
          </w:tcPr>
          <w:p w14:paraId="5B999896" w14:textId="77777777" w:rsidR="00DF198B" w:rsidRDefault="00DF198B"/>
        </w:tc>
      </w:tr>
    </w:tbl>
    <w:p w14:paraId="72D7B544" w14:textId="77777777" w:rsidR="00DF198B" w:rsidRDefault="00DF198B"/>
    <w:p w14:paraId="5851E790" w14:textId="34451021" w:rsidR="00DF198B" w:rsidRDefault="002E5834" w:rsidP="002D2200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0FEA3E1A" wp14:editId="11ED0934">
            <wp:simplePos x="0" y="0"/>
            <wp:positionH relativeFrom="margin">
              <wp:align>right</wp:align>
            </wp:positionH>
            <wp:positionV relativeFrom="margin">
              <wp:posOffset>-110836</wp:posOffset>
            </wp:positionV>
            <wp:extent cx="7015819" cy="6310745"/>
            <wp:effectExtent l="0" t="0" r="0" b="0"/>
            <wp:wrapNone/>
            <wp:docPr id="6" name="Picture 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264" cy="632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14:paraId="5D24953C" w14:textId="77777777" w:rsidTr="00185F4A">
        <w:trPr>
          <w:trHeight w:val="1152"/>
        </w:trPr>
        <w:tc>
          <w:tcPr>
            <w:tcW w:w="2158" w:type="dxa"/>
          </w:tcPr>
          <w:p w14:paraId="592D74E0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3FE98EFD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7E1F6309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15275C63" w14:textId="77777777" w:rsidR="002D2200" w:rsidRDefault="002D2200"/>
        </w:tc>
        <w:tc>
          <w:tcPr>
            <w:tcW w:w="2158" w:type="dxa"/>
          </w:tcPr>
          <w:p w14:paraId="22100F38" w14:textId="77777777" w:rsidR="002D2200" w:rsidRDefault="002D2200"/>
        </w:tc>
      </w:tr>
      <w:tr w:rsidR="002D2200" w14:paraId="6B991282" w14:textId="77777777" w:rsidTr="00185F4A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5F7DF9FC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EEC148E" w14:textId="6F9C07FA" w:rsidR="002D2200" w:rsidRPr="00E74B29" w:rsidRDefault="002E5834" w:rsidP="00874FE7">
            <w:pPr>
              <w:pStyle w:val="Heading4"/>
            </w:pPr>
            <w:r>
              <w:t>INTRODUCTION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41DD8DE3" w14:textId="77777777" w:rsidR="002D2200" w:rsidRDefault="002D2200"/>
        </w:tc>
      </w:tr>
      <w:tr w:rsidR="002D2200" w14:paraId="1C4D53B8" w14:textId="77777777" w:rsidTr="00185F4A">
        <w:trPr>
          <w:trHeight w:val="311"/>
        </w:trPr>
        <w:tc>
          <w:tcPr>
            <w:tcW w:w="2158" w:type="dxa"/>
          </w:tcPr>
          <w:p w14:paraId="6A67E548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ED3F644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149B52E4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5C7B38C" w14:textId="77777777" w:rsidR="002D2200" w:rsidRDefault="002D2200"/>
        </w:tc>
        <w:tc>
          <w:tcPr>
            <w:tcW w:w="2158" w:type="dxa"/>
          </w:tcPr>
          <w:p w14:paraId="793FB69B" w14:textId="77777777" w:rsidR="002D2200" w:rsidRDefault="002D2200"/>
        </w:tc>
      </w:tr>
      <w:tr w:rsidR="00E74B29" w14:paraId="2A905610" w14:textId="77777777" w:rsidTr="00185F4A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5D91739D" w14:textId="77777777"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300D2999" w14:textId="77777777" w:rsidR="00E74B29" w:rsidRDefault="00E74B29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0401AB14" w14:textId="77777777" w:rsidR="00E74B29" w:rsidRDefault="00E74B29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4F0CBF3C" w14:textId="77777777"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371137A4" w14:textId="77777777" w:rsidR="00E74B29" w:rsidRDefault="00E74B29"/>
        </w:tc>
      </w:tr>
      <w:tr w:rsidR="002E5834" w14:paraId="0BC60DD0" w14:textId="77777777" w:rsidTr="00185F4A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5779B08F" w14:textId="77777777" w:rsidR="002E5834" w:rsidRDefault="002E5834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72774B91" w14:textId="77777777" w:rsidR="002E5834" w:rsidRDefault="002E5834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659AEFE9" w14:textId="77777777" w:rsidR="002E5834" w:rsidRDefault="002E5834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03F2AFC4" w14:textId="77777777" w:rsidR="002E5834" w:rsidRDefault="002E5834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104D97D2" w14:textId="77777777" w:rsidR="002E5834" w:rsidRDefault="002E5834"/>
        </w:tc>
      </w:tr>
      <w:tr w:rsidR="000E4641" w14:paraId="7C535BFD" w14:textId="77777777" w:rsidTr="00185F4A">
        <w:trPr>
          <w:trHeight w:val="4447"/>
        </w:trPr>
        <w:tc>
          <w:tcPr>
            <w:tcW w:w="2158" w:type="dxa"/>
            <w:vMerge w:val="restart"/>
            <w:tcBorders>
              <w:right w:val="single" w:sz="18" w:space="0" w:color="476166" w:themeColor="accent1"/>
            </w:tcBorders>
          </w:tcPr>
          <w:p w14:paraId="7E426239" w14:textId="09A6FE86" w:rsidR="000E4641" w:rsidRDefault="000E4641"/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53BF30AC" w14:textId="77777777" w:rsidR="000E4641" w:rsidRDefault="000E4641"/>
        </w:tc>
        <w:tc>
          <w:tcPr>
            <w:tcW w:w="540" w:type="dxa"/>
            <w:shd w:val="clear" w:color="auto" w:fill="FFFFFF" w:themeFill="background1"/>
          </w:tcPr>
          <w:p w14:paraId="68BB1C03" w14:textId="77777777" w:rsidR="000E4641" w:rsidRDefault="000E4641"/>
        </w:tc>
        <w:tc>
          <w:tcPr>
            <w:tcW w:w="4321" w:type="dxa"/>
            <w:gridSpan w:val="3"/>
            <w:shd w:val="clear" w:color="auto" w:fill="FFFFFF" w:themeFill="background1"/>
          </w:tcPr>
          <w:p w14:paraId="617F44ED" w14:textId="0A0E3ACE" w:rsidR="000E4641" w:rsidRDefault="002E5834" w:rsidP="002E5834">
            <w:pPr>
              <w:pStyle w:val="Text"/>
            </w:pPr>
            <w:r>
              <w:t xml:space="preserve">The traditional bells are being used as an alarm in many institutions varying from schools to companies too, </w:t>
            </w:r>
            <w:proofErr w:type="gramStart"/>
            <w:r>
              <w:t>i.e.</w:t>
            </w:r>
            <w:proofErr w:type="gramEnd"/>
            <w:r>
              <w:t xml:space="preserve"> the electromagnetic bell, which is set for fixed time and if we want to modify the settings it’s a very tough task. </w:t>
            </w:r>
          </w:p>
          <w:p w14:paraId="7380A65C" w14:textId="77777777" w:rsidR="002E5834" w:rsidRDefault="002E5834" w:rsidP="002E5834">
            <w:pPr>
              <w:pStyle w:val="Text"/>
            </w:pPr>
          </w:p>
          <w:p w14:paraId="57BD1580" w14:textId="742611AA" w:rsidR="002E5834" w:rsidRDefault="002E5834" w:rsidP="002E5834">
            <w:pPr>
              <w:pStyle w:val="Text"/>
            </w:pPr>
            <w:r>
              <w:t xml:space="preserve">The alarm system utilizes the alarm system every phone uses and it enables the organization to easily modify the time for the buzzer or the bell to ring. </w:t>
            </w:r>
          </w:p>
          <w:p w14:paraId="6A8424E4" w14:textId="77777777" w:rsidR="000E4641" w:rsidRPr="00E74B29" w:rsidRDefault="000E4641" w:rsidP="000E4641">
            <w:pPr>
              <w:pStyle w:val="Text"/>
            </w:pPr>
          </w:p>
        </w:tc>
        <w:tc>
          <w:tcPr>
            <w:tcW w:w="540" w:type="dxa"/>
            <w:shd w:val="clear" w:color="auto" w:fill="FFFFFF" w:themeFill="background1"/>
          </w:tcPr>
          <w:p w14:paraId="6A883523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066B78A7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14:paraId="64005896" w14:textId="43F7B03C" w:rsidR="000E4641" w:rsidRDefault="000E4641"/>
        </w:tc>
      </w:tr>
      <w:tr w:rsidR="000E4641" w14:paraId="64B82411" w14:textId="77777777" w:rsidTr="00185F4A">
        <w:trPr>
          <w:trHeight w:val="1008"/>
        </w:trPr>
        <w:tc>
          <w:tcPr>
            <w:tcW w:w="2158" w:type="dxa"/>
            <w:vMerge/>
            <w:tcBorders>
              <w:right w:val="single" w:sz="18" w:space="0" w:color="476166" w:themeColor="accent1"/>
            </w:tcBorders>
          </w:tcPr>
          <w:p w14:paraId="24FCEF86" w14:textId="77777777" w:rsidR="000E4641" w:rsidRDefault="000E4641"/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14:paraId="167DAFD7" w14:textId="77777777" w:rsidR="000E4641" w:rsidRDefault="000E4641"/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14:paraId="6ECF7B82" w14:textId="573D2132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28C2111B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14:paraId="3816FB6C" w14:textId="77777777" w:rsidR="000E4641" w:rsidRDefault="000E4641"/>
        </w:tc>
      </w:tr>
      <w:tr w:rsidR="000E4641" w14:paraId="169A88DD" w14:textId="77777777" w:rsidTr="00185F4A">
        <w:trPr>
          <w:trHeight w:val="1728"/>
        </w:trPr>
        <w:tc>
          <w:tcPr>
            <w:tcW w:w="2158" w:type="dxa"/>
            <w:vMerge w:val="restart"/>
          </w:tcPr>
          <w:p w14:paraId="074C851C" w14:textId="77777777"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1D9B29FD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64A685D5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63691BB0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 w:val="restart"/>
          </w:tcPr>
          <w:p w14:paraId="52580A93" w14:textId="77777777" w:rsidR="000E4641" w:rsidRDefault="000E4641"/>
        </w:tc>
      </w:tr>
      <w:tr w:rsidR="000E4641" w14:paraId="11D684E3" w14:textId="77777777" w:rsidTr="00185F4A">
        <w:trPr>
          <w:trHeight w:val="1728"/>
        </w:trPr>
        <w:tc>
          <w:tcPr>
            <w:tcW w:w="2158" w:type="dxa"/>
            <w:vMerge/>
          </w:tcPr>
          <w:p w14:paraId="4181497F" w14:textId="77777777" w:rsidR="000E4641" w:rsidRDefault="000E4641"/>
        </w:tc>
        <w:tc>
          <w:tcPr>
            <w:tcW w:w="542" w:type="dxa"/>
          </w:tcPr>
          <w:p w14:paraId="17ED645B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092FBB06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</w:tcPr>
          <w:p w14:paraId="07267EFE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/>
          </w:tcPr>
          <w:p w14:paraId="6AE29762" w14:textId="77777777" w:rsidR="000E4641" w:rsidRDefault="000E4641"/>
        </w:tc>
      </w:tr>
    </w:tbl>
    <w:p w14:paraId="6DB4BCB9" w14:textId="77777777" w:rsidR="002D2200" w:rsidRDefault="002D2200"/>
    <w:p w14:paraId="49B8F141" w14:textId="77777777" w:rsidR="00E74B29" w:rsidRDefault="00E74B29" w:rsidP="0048120C">
      <w:pPr>
        <w:pStyle w:val="GraphicAnchor"/>
      </w:pPr>
    </w:p>
    <w:tbl>
      <w:tblPr>
        <w:tblStyle w:val="TableGrid"/>
        <w:tblpPr w:leftFromText="180" w:rightFromText="180" w:tblpY="-55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  <w:gridCol w:w="1079"/>
        <w:gridCol w:w="2158"/>
        <w:gridCol w:w="719"/>
        <w:gridCol w:w="719"/>
        <w:gridCol w:w="720"/>
        <w:gridCol w:w="2158"/>
        <w:gridCol w:w="1079"/>
        <w:gridCol w:w="1079"/>
      </w:tblGrid>
      <w:tr w:rsidR="0048120C" w14:paraId="6AD57BC3" w14:textId="77777777" w:rsidTr="002E5834">
        <w:trPr>
          <w:trHeight w:val="2537"/>
        </w:trPr>
        <w:tc>
          <w:tcPr>
            <w:tcW w:w="2158" w:type="dxa"/>
            <w:gridSpan w:val="2"/>
          </w:tcPr>
          <w:p w14:paraId="570C21C1" w14:textId="4F334645" w:rsidR="0048120C" w:rsidRDefault="0048120C" w:rsidP="002E5834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0777CC79" w14:textId="77777777" w:rsidR="0048120C" w:rsidRDefault="0048120C" w:rsidP="002E5834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19EBEBE4" w14:textId="77777777" w:rsidR="0048120C" w:rsidRDefault="0048120C" w:rsidP="002E5834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0AC54A92" w14:textId="77777777" w:rsidR="0048120C" w:rsidRDefault="0048120C" w:rsidP="002E5834"/>
        </w:tc>
        <w:tc>
          <w:tcPr>
            <w:tcW w:w="2158" w:type="dxa"/>
            <w:gridSpan w:val="2"/>
          </w:tcPr>
          <w:p w14:paraId="4DCA741E" w14:textId="77777777" w:rsidR="0048120C" w:rsidRDefault="0048120C" w:rsidP="002E5834"/>
        </w:tc>
      </w:tr>
      <w:tr w:rsidR="0048120C" w14:paraId="040AAA19" w14:textId="77777777" w:rsidTr="002E5834">
        <w:trPr>
          <w:trHeight w:val="800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1AF9D204" w14:textId="4BE52FE2" w:rsidR="0048120C" w:rsidRDefault="0048120C" w:rsidP="002E5834"/>
        </w:tc>
        <w:tc>
          <w:tcPr>
            <w:tcW w:w="6474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CFAA5C3" w14:textId="76834A39" w:rsidR="0048120C" w:rsidRDefault="00776002" w:rsidP="002E5834">
            <w:pPr>
              <w:pStyle w:val="Heading4"/>
            </w:pPr>
            <w:r>
              <w:t>Components</w:t>
            </w:r>
          </w:p>
        </w:tc>
        <w:tc>
          <w:tcPr>
            <w:tcW w:w="2158" w:type="dxa"/>
            <w:gridSpan w:val="2"/>
            <w:tcBorders>
              <w:left w:val="single" w:sz="18" w:space="0" w:color="476166" w:themeColor="accent1"/>
            </w:tcBorders>
          </w:tcPr>
          <w:p w14:paraId="36B62087" w14:textId="77777777" w:rsidR="0048120C" w:rsidRDefault="0048120C" w:rsidP="002E5834"/>
        </w:tc>
      </w:tr>
      <w:tr w:rsidR="0048120C" w14:paraId="19943C14" w14:textId="77777777" w:rsidTr="002E5834">
        <w:tc>
          <w:tcPr>
            <w:tcW w:w="2158" w:type="dxa"/>
            <w:gridSpan w:val="2"/>
          </w:tcPr>
          <w:p w14:paraId="282C2666" w14:textId="77777777" w:rsidR="0048120C" w:rsidRDefault="0048120C" w:rsidP="002E5834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40C9DC10" w14:textId="77777777" w:rsidR="0048120C" w:rsidRDefault="0048120C" w:rsidP="002E5834"/>
        </w:tc>
        <w:tc>
          <w:tcPr>
            <w:tcW w:w="2158" w:type="dxa"/>
            <w:gridSpan w:val="3"/>
            <w:tcBorders>
              <w:top w:val="single" w:sz="18" w:space="0" w:color="476166" w:themeColor="accent1"/>
            </w:tcBorders>
          </w:tcPr>
          <w:p w14:paraId="1B0C36D2" w14:textId="77777777" w:rsidR="0048120C" w:rsidRDefault="0048120C" w:rsidP="002E5834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3E9FC412" w14:textId="77777777" w:rsidR="0048120C" w:rsidRDefault="0048120C" w:rsidP="002E5834"/>
        </w:tc>
        <w:tc>
          <w:tcPr>
            <w:tcW w:w="2158" w:type="dxa"/>
            <w:gridSpan w:val="2"/>
          </w:tcPr>
          <w:p w14:paraId="1231BFB5" w14:textId="77777777" w:rsidR="0048120C" w:rsidRDefault="0048120C" w:rsidP="002E5834"/>
        </w:tc>
      </w:tr>
      <w:tr w:rsidR="0048120C" w14:paraId="7DD3ABC2" w14:textId="77777777" w:rsidTr="002E5834">
        <w:trPr>
          <w:trHeight w:val="4546"/>
        </w:trPr>
        <w:tc>
          <w:tcPr>
            <w:tcW w:w="1079" w:type="dxa"/>
          </w:tcPr>
          <w:p w14:paraId="66D17D04" w14:textId="77777777" w:rsidR="0048120C" w:rsidRDefault="0048120C" w:rsidP="002E5834"/>
        </w:tc>
        <w:tc>
          <w:tcPr>
            <w:tcW w:w="8632" w:type="dxa"/>
            <w:gridSpan w:val="7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02F55CBB" w14:textId="77777777" w:rsidR="00265BF8" w:rsidRDefault="00265BF8" w:rsidP="00D1363C">
            <w:pPr>
              <w:pStyle w:val="Text"/>
            </w:pPr>
          </w:p>
          <w:p w14:paraId="15C58685" w14:textId="77777777" w:rsidR="00776002" w:rsidRDefault="00776002" w:rsidP="00776002">
            <w:pPr>
              <w:pStyle w:val="Text"/>
              <w:numPr>
                <w:ilvl w:val="0"/>
                <w:numId w:val="3"/>
              </w:numPr>
            </w:pPr>
            <w:r>
              <w:t>Arduino Nano (or any Arduino board)</w:t>
            </w:r>
          </w:p>
          <w:p w14:paraId="152087E6" w14:textId="77777777" w:rsidR="00776002" w:rsidRDefault="00776002" w:rsidP="00776002">
            <w:pPr>
              <w:pStyle w:val="Text"/>
              <w:numPr>
                <w:ilvl w:val="0"/>
                <w:numId w:val="3"/>
              </w:numPr>
            </w:pPr>
            <w:r>
              <w:t>DS1302 RTC Module</w:t>
            </w:r>
          </w:p>
          <w:p w14:paraId="17FE1761" w14:textId="77777777" w:rsidR="00776002" w:rsidRDefault="00776002" w:rsidP="00776002">
            <w:pPr>
              <w:pStyle w:val="Text"/>
              <w:numPr>
                <w:ilvl w:val="0"/>
                <w:numId w:val="3"/>
              </w:numPr>
            </w:pPr>
            <w:r>
              <w:t>16x4 LCD Module</w:t>
            </w:r>
          </w:p>
          <w:p w14:paraId="2760FB25" w14:textId="77777777" w:rsidR="00776002" w:rsidRDefault="00776002" w:rsidP="00776002">
            <w:pPr>
              <w:pStyle w:val="Text"/>
              <w:numPr>
                <w:ilvl w:val="0"/>
                <w:numId w:val="3"/>
              </w:numPr>
            </w:pPr>
            <w:r>
              <w:t>10K Potentiometer (rotary)</w:t>
            </w:r>
          </w:p>
          <w:p w14:paraId="1C63749C" w14:textId="18DC4D92" w:rsidR="00776002" w:rsidRDefault="00776002" w:rsidP="00776002">
            <w:pPr>
              <w:pStyle w:val="Text"/>
              <w:numPr>
                <w:ilvl w:val="0"/>
                <w:numId w:val="3"/>
              </w:numPr>
            </w:pPr>
            <w:r>
              <w:t>Pushbuttons</w:t>
            </w:r>
          </w:p>
          <w:p w14:paraId="15DE8E85" w14:textId="77777777" w:rsidR="00776002" w:rsidRDefault="00776002" w:rsidP="00776002">
            <w:pPr>
              <w:pStyle w:val="Text"/>
              <w:numPr>
                <w:ilvl w:val="0"/>
                <w:numId w:val="3"/>
              </w:numPr>
            </w:pPr>
            <w:r>
              <w:t>PCB Board</w:t>
            </w:r>
          </w:p>
          <w:p w14:paraId="531CEA29" w14:textId="77777777" w:rsidR="00776002" w:rsidRDefault="00776002" w:rsidP="00776002">
            <w:pPr>
              <w:pStyle w:val="Text"/>
              <w:numPr>
                <w:ilvl w:val="0"/>
                <w:numId w:val="3"/>
              </w:numPr>
            </w:pPr>
            <w:r>
              <w:t>Connecting Wires</w:t>
            </w:r>
          </w:p>
          <w:p w14:paraId="4855D00E" w14:textId="4CD1A496" w:rsidR="00776002" w:rsidRDefault="00776002" w:rsidP="00776002">
            <w:pPr>
              <w:pStyle w:val="Text"/>
              <w:numPr>
                <w:ilvl w:val="0"/>
                <w:numId w:val="3"/>
              </w:numPr>
            </w:pPr>
            <w:r>
              <w:t>Soldering equipment</w:t>
            </w:r>
          </w:p>
        </w:tc>
        <w:tc>
          <w:tcPr>
            <w:tcW w:w="1079" w:type="dxa"/>
          </w:tcPr>
          <w:p w14:paraId="1F1B8540" w14:textId="005F2659" w:rsidR="0048120C" w:rsidRDefault="00D1363C" w:rsidP="002E5834">
            <w:r w:rsidRPr="004909D9">
              <w:rPr>
                <w:noProof/>
                <w:lang w:eastAsia="en-AU"/>
              </w:rPr>
              <w:drawing>
                <wp:anchor distT="0" distB="0" distL="114300" distR="114300" simplePos="0" relativeHeight="251665408" behindDoc="1" locked="0" layoutInCell="1" allowOverlap="1" wp14:anchorId="422907F0" wp14:editId="6338BA7C">
                  <wp:simplePos x="0" y="0"/>
                  <wp:positionH relativeFrom="margin">
                    <wp:posOffset>-6166485</wp:posOffset>
                  </wp:positionH>
                  <wp:positionV relativeFrom="margin">
                    <wp:posOffset>-1241599</wp:posOffset>
                  </wp:positionV>
                  <wp:extent cx="7015480" cy="7148945"/>
                  <wp:effectExtent l="0" t="0" r="0" b="0"/>
                  <wp:wrapNone/>
                  <wp:docPr id="12" name="Picture 1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-0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5480" cy="71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8120C" w14:paraId="4DBB5119" w14:textId="77777777" w:rsidTr="002E5834">
        <w:trPr>
          <w:trHeight w:val="730"/>
        </w:trPr>
        <w:tc>
          <w:tcPr>
            <w:tcW w:w="1079" w:type="dxa"/>
          </w:tcPr>
          <w:p w14:paraId="3C712491" w14:textId="77777777" w:rsidR="0048120C" w:rsidRDefault="0048120C" w:rsidP="002E5834"/>
        </w:tc>
        <w:tc>
          <w:tcPr>
            <w:tcW w:w="3956" w:type="dxa"/>
            <w:gridSpan w:val="3"/>
            <w:tcBorders>
              <w:top w:val="single" w:sz="18" w:space="0" w:color="476166" w:themeColor="accent1"/>
            </w:tcBorders>
          </w:tcPr>
          <w:p w14:paraId="7111A19F" w14:textId="77777777" w:rsidR="0048120C" w:rsidRPr="0048120C" w:rsidRDefault="0048120C" w:rsidP="002E5834"/>
        </w:tc>
        <w:tc>
          <w:tcPr>
            <w:tcW w:w="719" w:type="dxa"/>
            <w:tcBorders>
              <w:top w:val="single" w:sz="18" w:space="0" w:color="476166" w:themeColor="accent1"/>
            </w:tcBorders>
          </w:tcPr>
          <w:p w14:paraId="4C725084" w14:textId="77777777" w:rsidR="0048120C" w:rsidRDefault="0048120C" w:rsidP="002E5834"/>
        </w:tc>
        <w:tc>
          <w:tcPr>
            <w:tcW w:w="3957" w:type="dxa"/>
            <w:gridSpan w:val="3"/>
            <w:tcBorders>
              <w:top w:val="single" w:sz="18" w:space="0" w:color="476166" w:themeColor="accent1"/>
            </w:tcBorders>
          </w:tcPr>
          <w:p w14:paraId="5887A641" w14:textId="77777777" w:rsidR="0048120C" w:rsidRDefault="0048120C" w:rsidP="002E5834"/>
        </w:tc>
        <w:tc>
          <w:tcPr>
            <w:tcW w:w="1079" w:type="dxa"/>
          </w:tcPr>
          <w:p w14:paraId="6701DE55" w14:textId="77777777" w:rsidR="0048120C" w:rsidRDefault="0048120C" w:rsidP="002E5834"/>
        </w:tc>
      </w:tr>
      <w:tr w:rsidR="0048120C" w14:paraId="5615A03A" w14:textId="77777777" w:rsidTr="002E5834">
        <w:trPr>
          <w:trHeight w:val="3990"/>
        </w:trPr>
        <w:tc>
          <w:tcPr>
            <w:tcW w:w="1079" w:type="dxa"/>
          </w:tcPr>
          <w:p w14:paraId="26230D57" w14:textId="77777777" w:rsidR="0048120C" w:rsidRDefault="0048120C" w:rsidP="002E5834"/>
        </w:tc>
        <w:tc>
          <w:tcPr>
            <w:tcW w:w="3956" w:type="dxa"/>
            <w:gridSpan w:val="3"/>
          </w:tcPr>
          <w:p w14:paraId="29C3939B" w14:textId="5040E93A" w:rsidR="0048120C" w:rsidRDefault="0048120C" w:rsidP="002E5834">
            <w:pPr>
              <w:pStyle w:val="Text"/>
            </w:pPr>
          </w:p>
        </w:tc>
        <w:tc>
          <w:tcPr>
            <w:tcW w:w="719" w:type="dxa"/>
          </w:tcPr>
          <w:p w14:paraId="4F026259" w14:textId="3063D13F" w:rsidR="0048120C" w:rsidRDefault="0048120C" w:rsidP="002E5834">
            <w:pPr>
              <w:pStyle w:val="Text"/>
            </w:pPr>
          </w:p>
        </w:tc>
        <w:tc>
          <w:tcPr>
            <w:tcW w:w="3957" w:type="dxa"/>
            <w:gridSpan w:val="3"/>
          </w:tcPr>
          <w:p w14:paraId="2983BD49" w14:textId="21452432" w:rsidR="0048120C" w:rsidRDefault="0048120C" w:rsidP="002E5834">
            <w:pPr>
              <w:pStyle w:val="Text"/>
            </w:pPr>
          </w:p>
        </w:tc>
        <w:tc>
          <w:tcPr>
            <w:tcW w:w="1079" w:type="dxa"/>
          </w:tcPr>
          <w:p w14:paraId="3E0161E7" w14:textId="77777777" w:rsidR="0048120C" w:rsidRDefault="0048120C" w:rsidP="002E5834"/>
        </w:tc>
      </w:tr>
    </w:tbl>
    <w:p w14:paraId="16B0AB96" w14:textId="77777777" w:rsidR="0048120C" w:rsidRDefault="0048120C"/>
    <w:p w14:paraId="5BC85BCE" w14:textId="17EF57C7" w:rsidR="00776002" w:rsidRDefault="00776002">
      <w:r>
        <w:br w:type="page"/>
      </w:r>
    </w:p>
    <w:p w14:paraId="0B314B63" w14:textId="4F0EC788" w:rsidR="00776002" w:rsidRDefault="007571D6" w:rsidP="00776002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13494BE" wp14:editId="24A905D9">
                <wp:simplePos x="0" y="0"/>
                <wp:positionH relativeFrom="column">
                  <wp:posOffset>182880</wp:posOffset>
                </wp:positionH>
                <wp:positionV relativeFrom="paragraph">
                  <wp:posOffset>681355</wp:posOffset>
                </wp:positionV>
                <wp:extent cx="6587490" cy="788670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7490" cy="788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BFCD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 CONNECTIONS:</w:t>
                            </w:r>
                          </w:p>
                          <w:p w14:paraId="4E80C95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 DS1302 CLK/SCLK --&gt; 5</w:t>
                            </w:r>
                          </w:p>
                          <w:p w14:paraId="3DB999E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 DS1302 DAT/IO --&gt; 4</w:t>
                            </w:r>
                          </w:p>
                          <w:p w14:paraId="1450FCD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 DS1302 RST/CE --&gt; 2</w:t>
                            </w:r>
                          </w:p>
                          <w:p w14:paraId="0200B57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 DS1302 VCC --&gt; 3.3v - 5v</w:t>
                            </w:r>
                          </w:p>
                          <w:p w14:paraId="703EB5F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 DS1302 GND --&gt; GND</w:t>
                            </w:r>
                          </w:p>
                          <w:p w14:paraId="30D81B8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 introducing all libraries</w:t>
                            </w:r>
                          </w:p>
                          <w:p w14:paraId="6DA5D7FF" w14:textId="77777777" w:rsidR="00323583" w:rsidRPr="00323583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  <w:color w:val="075D5D"/>
                              </w:rPr>
                            </w:pPr>
                            <w:r w:rsidRPr="00323583">
                              <w:rPr>
                                <w:rFonts w:ascii="Courier New" w:hAnsi="Courier New" w:cs="Courier New"/>
                                <w:color w:val="075D5D"/>
                              </w:rPr>
                              <w:t>#include &lt;</w:t>
                            </w:r>
                            <w:proofErr w:type="spellStart"/>
                            <w:r w:rsidRPr="00323583">
                              <w:rPr>
                                <w:rFonts w:ascii="Courier New" w:hAnsi="Courier New" w:cs="Courier New"/>
                                <w:color w:val="075D5D"/>
                              </w:rPr>
                              <w:t>ThreeWire.h</w:t>
                            </w:r>
                            <w:proofErr w:type="spellEnd"/>
                            <w:r w:rsidRPr="00323583">
                              <w:rPr>
                                <w:rFonts w:ascii="Courier New" w:hAnsi="Courier New" w:cs="Courier New"/>
                                <w:color w:val="075D5D"/>
                              </w:rPr>
                              <w:t xml:space="preserve">&gt;  </w:t>
                            </w:r>
                          </w:p>
                          <w:p w14:paraId="0E5C416F" w14:textId="77777777" w:rsidR="00323583" w:rsidRPr="00323583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  <w:color w:val="075D5D"/>
                              </w:rPr>
                            </w:pPr>
                            <w:r w:rsidRPr="00323583">
                              <w:rPr>
                                <w:rFonts w:ascii="Courier New" w:hAnsi="Courier New" w:cs="Courier New"/>
                                <w:color w:val="075D5D"/>
                              </w:rPr>
                              <w:t>#include &lt;RtcDS1302.h&gt;</w:t>
                            </w:r>
                          </w:p>
                          <w:p w14:paraId="0446F31B" w14:textId="77777777" w:rsidR="00323583" w:rsidRPr="00323583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  <w:color w:val="075D5D"/>
                              </w:rPr>
                            </w:pPr>
                            <w:r w:rsidRPr="00323583">
                              <w:rPr>
                                <w:rFonts w:ascii="Courier New" w:hAnsi="Courier New" w:cs="Courier New"/>
                                <w:color w:val="075D5D"/>
                              </w:rPr>
                              <w:t>#include &lt;</w:t>
                            </w:r>
                            <w:proofErr w:type="spellStart"/>
                            <w:r w:rsidRPr="00323583">
                              <w:rPr>
                                <w:rFonts w:ascii="Courier New" w:hAnsi="Courier New" w:cs="Courier New"/>
                                <w:color w:val="075D5D"/>
                              </w:rPr>
                              <w:t>LiquidCrystal.h</w:t>
                            </w:r>
                            <w:proofErr w:type="spellEnd"/>
                            <w:r w:rsidRPr="00323583">
                              <w:rPr>
                                <w:rFonts w:ascii="Courier New" w:hAnsi="Courier New" w:cs="Courier New"/>
                                <w:color w:val="075D5D"/>
                              </w:rPr>
                              <w:t>&gt;</w:t>
                            </w:r>
                          </w:p>
                          <w:p w14:paraId="30E8F3A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LiquidCrystal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12,11,5,4,3,2);</w:t>
                            </w:r>
                          </w:p>
                          <w:p w14:paraId="73D7306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ThreeWire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myWire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8,7,9); // IO, SCLK, CE</w:t>
                            </w:r>
                          </w:p>
                          <w:p w14:paraId="2168626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RtcDS1302&lt;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ThreeWire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&gt;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myWire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3C94608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date time variables</w:t>
                            </w:r>
                          </w:p>
                          <w:p w14:paraId="2348546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a,b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,c,d,e,f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; </w:t>
                            </w:r>
                          </w:p>
                          <w:p w14:paraId="28DB4EE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//slot hour and seconds variables</w:t>
                            </w:r>
                          </w:p>
                          <w:p w14:paraId="006E0EE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int h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1,h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2,h3,h4; int m1,m2,m3,m4; </w:t>
                            </w:r>
                          </w:p>
                          <w:p w14:paraId="193F068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//default time</w:t>
                            </w:r>
                          </w:p>
                          <w:p w14:paraId="21EACCA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int sh1=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10,sm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1=0,s1=0;int sh2=13,sm2=00,s2=00; int sh3=13,sm3=50,s3=00; int sh4=17,sm4=20,s4=00; </w:t>
                            </w:r>
                          </w:p>
                          <w:p w14:paraId="47BAE77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//string to store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bluetooth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data</w:t>
                            </w:r>
                          </w:p>
                          <w:p w14:paraId="684DD36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String z;</w:t>
                            </w:r>
                          </w:p>
                          <w:p w14:paraId="0CB3BD1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6699DF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//clock diagram display</w:t>
                            </w:r>
                          </w:p>
                          <w:p w14:paraId="7CDE675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byte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customChar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8] = {      //cursor(11,0)</w:t>
                            </w:r>
                          </w:p>
                          <w:p w14:paraId="7B30826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B00011,</w:t>
                            </w:r>
                          </w:p>
                          <w:p w14:paraId="0F0769A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B00110,</w:t>
                            </w:r>
                          </w:p>
                          <w:p w14:paraId="2A6C38F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B01001,</w:t>
                            </w:r>
                          </w:p>
                          <w:p w14:paraId="14D1BEF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B11000,</w:t>
                            </w:r>
                          </w:p>
                          <w:p w14:paraId="4D97A06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B10100,</w:t>
                            </w:r>
                          </w:p>
                          <w:p w14:paraId="4CF29D9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B10000,</w:t>
                            </w:r>
                          </w:p>
                          <w:p w14:paraId="1294667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B10000,</w:t>
                            </w:r>
                          </w:p>
                          <w:p w14:paraId="622C07C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B11100</w:t>
                            </w:r>
                          </w:p>
                          <w:p w14:paraId="4E330C4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};</w:t>
                            </w:r>
                          </w:p>
                          <w:p w14:paraId="176AAF0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2C8571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byte customChar1[8] =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{  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//cursor(11,1)</w:t>
                            </w:r>
                          </w:p>
                          <w:p w14:paraId="0AC2AB4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B10000,</w:t>
                            </w:r>
                          </w:p>
                          <w:p w14:paraId="6931C86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B10100,</w:t>
                            </w:r>
                          </w:p>
                          <w:p w14:paraId="35E178F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B11000,</w:t>
                            </w:r>
                          </w:p>
                          <w:p w14:paraId="25EBB23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B10001,</w:t>
                            </w:r>
                          </w:p>
                          <w:p w14:paraId="5E20D12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B10000,</w:t>
                            </w:r>
                          </w:p>
                          <w:p w14:paraId="2C05AC7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B01001,</w:t>
                            </w:r>
                          </w:p>
                          <w:p w14:paraId="70B5905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B00110,</w:t>
                            </w:r>
                          </w:p>
                          <w:p w14:paraId="006F4E4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B00011</w:t>
                            </w:r>
                          </w:p>
                          <w:p w14:paraId="491A7FD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};</w:t>
                            </w:r>
                          </w:p>
                          <w:p w14:paraId="18A8101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27EEAC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byte customChar2[8] =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{  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//cursor(12,1)</w:t>
                            </w:r>
                          </w:p>
                          <w:p w14:paraId="5A01774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B00100,</w:t>
                            </w:r>
                          </w:p>
                          <w:p w14:paraId="0549FEB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B01010,</w:t>
                            </w:r>
                          </w:p>
                          <w:p w14:paraId="02BCAE9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B10001,</w:t>
                            </w:r>
                          </w:p>
                          <w:p w14:paraId="1B83562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B00000,</w:t>
                            </w:r>
                          </w:p>
                          <w:p w14:paraId="188C50C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B00000,</w:t>
                            </w:r>
                          </w:p>
                          <w:p w14:paraId="5A04183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B00100,</w:t>
                            </w:r>
                          </w:p>
                          <w:p w14:paraId="6A21F71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B00100,</w:t>
                            </w:r>
                          </w:p>
                          <w:p w14:paraId="3410B93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B11111</w:t>
                            </w:r>
                          </w:p>
                          <w:p w14:paraId="009D817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};</w:t>
                            </w:r>
                          </w:p>
                          <w:p w14:paraId="357C84F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byte customChar3[8] =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{  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//cursor(12,0)</w:t>
                            </w:r>
                          </w:p>
                          <w:p w14:paraId="05054C8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B11111,</w:t>
                            </w:r>
                          </w:p>
                          <w:p w14:paraId="375490D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B00100,</w:t>
                            </w:r>
                          </w:p>
                          <w:p w14:paraId="424610E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B00100,</w:t>
                            </w:r>
                          </w:p>
                          <w:p w14:paraId="1503449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B00000,</w:t>
                            </w:r>
                          </w:p>
                          <w:p w14:paraId="396BF49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B00000,</w:t>
                            </w:r>
                          </w:p>
                          <w:p w14:paraId="7D92BEC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B00000,</w:t>
                            </w:r>
                          </w:p>
                          <w:p w14:paraId="01AE09E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B00000,</w:t>
                            </w:r>
                          </w:p>
                          <w:p w14:paraId="0CBD9CB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B00100};</w:t>
                            </w:r>
                          </w:p>
                          <w:p w14:paraId="6132A14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byte customChar4[] =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{  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//cursor(13,1)</w:t>
                            </w:r>
                          </w:p>
                          <w:p w14:paraId="6E620E7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B00001,</w:t>
                            </w:r>
                          </w:p>
                          <w:p w14:paraId="42D24C3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B00101,</w:t>
                            </w:r>
                          </w:p>
                          <w:p w14:paraId="18C3ABF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B00011,</w:t>
                            </w:r>
                          </w:p>
                          <w:p w14:paraId="25A9A4A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B10001,</w:t>
                            </w:r>
                          </w:p>
                          <w:p w14:paraId="781DBCA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B00001,</w:t>
                            </w:r>
                          </w:p>
                          <w:p w14:paraId="27DA6E4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B10010,</w:t>
                            </w:r>
                          </w:p>
                          <w:p w14:paraId="01C4F14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B01100,</w:t>
                            </w:r>
                          </w:p>
                          <w:p w14:paraId="7B68408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B11000</w:t>
                            </w:r>
                          </w:p>
                          <w:p w14:paraId="6981375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};</w:t>
                            </w:r>
                          </w:p>
                          <w:p w14:paraId="1D3403F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byte customChar5[] =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{  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//cursor(13,0)</w:t>
                            </w:r>
                          </w:p>
                          <w:p w14:paraId="6F88863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B11000,</w:t>
                            </w:r>
                          </w:p>
                          <w:p w14:paraId="6391353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B01100,</w:t>
                            </w:r>
                          </w:p>
                          <w:p w14:paraId="54B314A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B10010,</w:t>
                            </w:r>
                          </w:p>
                          <w:p w14:paraId="752B77A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B00011,</w:t>
                            </w:r>
                          </w:p>
                          <w:p w14:paraId="1F99EB4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B00101,</w:t>
                            </w:r>
                          </w:p>
                          <w:p w14:paraId="6EE2EF4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B00001,</w:t>
                            </w:r>
                          </w:p>
                          <w:p w14:paraId="13019E3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B00001,</w:t>
                            </w:r>
                          </w:p>
                          <w:p w14:paraId="401FFC9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B00111</w:t>
                            </w:r>
                          </w:p>
                          <w:p w14:paraId="262A582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};</w:t>
                            </w:r>
                          </w:p>
                          <w:p w14:paraId="41843FC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void setup () </w:t>
                            </w:r>
                          </w:p>
                          <w:p w14:paraId="098ED7C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{  </w:t>
                            </w:r>
                          </w:p>
                          <w:p w14:paraId="47F8F97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Serial.begin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(9600);</w:t>
                            </w:r>
                          </w:p>
                          <w:p w14:paraId="3587DE1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</w:t>
                            </w:r>
                          </w:p>
                          <w:p w14:paraId="3860F71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lcd.begin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(20,4);</w:t>
                            </w:r>
                          </w:p>
                          <w:p w14:paraId="7AF4378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pinMode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0,OUTPUT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0602E76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pinMode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1,INPUT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); //slot</w:t>
                            </w:r>
                          </w:p>
                          <w:p w14:paraId="3874E8A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pinMode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2,INPUT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);//hour</w:t>
                            </w:r>
                          </w:p>
                          <w:p w14:paraId="780F623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pinMode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3,INPUT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);//minute</w:t>
                            </w:r>
                          </w:p>
                          <w:p w14:paraId="0138576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pinMode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6,INPUT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_PULLUP);</w:t>
                            </w:r>
                          </w:p>
                          <w:p w14:paraId="697E393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pinMode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10,INPUT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_PULLUP);</w:t>
                            </w:r>
                          </w:p>
                          <w:p w14:paraId="2A6636F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pinMode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0,INPUT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_PULLUP);</w:t>
                            </w:r>
                          </w:p>
                          <w:p w14:paraId="2E589A2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pinMode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1,INPUT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_PULLUP);</w:t>
                            </w:r>
                          </w:p>
                          <w:p w14:paraId="181F530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// put your setup code here, to run once:</w:t>
                            </w:r>
                          </w:p>
                          <w:p w14:paraId="04C1844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lcd.begin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(20,4);</w:t>
                            </w:r>
                          </w:p>
                          <w:p w14:paraId="0EFD0D0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1CE9D94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lcd.createChar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(1,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customChar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5242404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lcd.createChar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(2,customChar1);</w:t>
                            </w:r>
                          </w:p>
                          <w:p w14:paraId="52A9C84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lcd.createChar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(3,customChar2);</w:t>
                            </w:r>
                          </w:p>
                          <w:p w14:paraId="5676154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lcd.createChar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(4,customChar3);</w:t>
                            </w:r>
                          </w:p>
                          <w:p w14:paraId="0B1A2BF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lcd.createChar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(5,customChar4);</w:t>
                            </w:r>
                          </w:p>
                          <w:p w14:paraId="0614816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lcd.createChar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(6,customChar5);</w:t>
                            </w:r>
                          </w:p>
                          <w:p w14:paraId="5BB5703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5A9EA40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</w:p>
                          <w:p w14:paraId="130692C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Serial.begin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(9600);</w:t>
                            </w:r>
                          </w:p>
                          <w:p w14:paraId="7E39C30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08FB71C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("compiled: ");</w:t>
                            </w:r>
                          </w:p>
                          <w:p w14:paraId="3148CCE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(__DATE__);</w:t>
                            </w:r>
                          </w:p>
                          <w:p w14:paraId="50E9FCE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(__TIME__);</w:t>
                            </w:r>
                          </w:p>
                          <w:p w14:paraId="3B9735B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2F41EC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Rtc.Begin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5A4E3AD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63550C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compiled =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__DATE__, __TIME__);</w:t>
                            </w:r>
                          </w:p>
                          <w:p w14:paraId="4668E55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(compiled);</w:t>
                            </w:r>
                          </w:p>
                          <w:p w14:paraId="41332EE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639ADD6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72DC7C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if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Rtc.IsDateTimeValid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()) </w:t>
                            </w:r>
                          </w:p>
                          <w:p w14:paraId="4256496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{</w:t>
                            </w:r>
                          </w:p>
                          <w:p w14:paraId="034AD70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// Common Causes:</w:t>
                            </w:r>
                          </w:p>
                          <w:p w14:paraId="6927DC8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//    1) first time you ran and the device wasn't running yet</w:t>
                            </w:r>
                          </w:p>
                          <w:p w14:paraId="39439DE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//    2) the battery on the device is low or even missing</w:t>
                            </w:r>
                          </w:p>
                          <w:p w14:paraId="720D919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D98270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("RTC lost confidence in the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!");</w:t>
                            </w:r>
                          </w:p>
                          <w:p w14:paraId="211EF0A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Rtc.SetDateTime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(compiled);</w:t>
                            </w:r>
                          </w:p>
                          <w:p w14:paraId="3B03ACE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}</w:t>
                            </w:r>
                          </w:p>
                          <w:p w14:paraId="170C2F0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973BEC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if (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Rtc.GetIsWriteProtected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())</w:t>
                            </w:r>
                          </w:p>
                          <w:p w14:paraId="7869F54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{</w:t>
                            </w:r>
                          </w:p>
                          <w:p w14:paraId="13F4D9E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("RTC was write protected, enabling writing now");</w:t>
                            </w:r>
                          </w:p>
                          <w:p w14:paraId="3359274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Rtc.SetIsWriteProtected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(false);</w:t>
                            </w:r>
                          </w:p>
                          <w:p w14:paraId="7E43870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}</w:t>
                            </w:r>
                          </w:p>
                          <w:p w14:paraId="7FA0345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005DAB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if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Rtc.GetIsRunning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())</w:t>
                            </w:r>
                          </w:p>
                          <w:p w14:paraId="3BA5170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{</w:t>
                            </w:r>
                          </w:p>
                          <w:p w14:paraId="4770E18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("RTC was not actively running, starting now");</w:t>
                            </w:r>
                          </w:p>
                          <w:p w14:paraId="5089A3A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Rtc.SetIsRunning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(true);</w:t>
                            </w:r>
                          </w:p>
                          <w:p w14:paraId="4B5932A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}</w:t>
                            </w:r>
                          </w:p>
                          <w:p w14:paraId="37F95F2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4C51CC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now =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Rtc.GetDateTime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48ED2F6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if (now &lt; compiled) </w:t>
                            </w:r>
                          </w:p>
                          <w:p w14:paraId="4E40055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{</w:t>
                            </w:r>
                          </w:p>
                          <w:p w14:paraId="0919B7A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("RTC is older than compile time!  (Updating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)");</w:t>
                            </w:r>
                          </w:p>
                          <w:p w14:paraId="3AA7E58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Rtc.SetDateTime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(compiled);</w:t>
                            </w:r>
                          </w:p>
                          <w:p w14:paraId="561D2DA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}</w:t>
                            </w:r>
                          </w:p>
                          <w:p w14:paraId="386E4A8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else if (now &gt; compiled) </w:t>
                            </w:r>
                          </w:p>
                          <w:p w14:paraId="7A2EAAA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{</w:t>
                            </w:r>
                          </w:p>
                          <w:p w14:paraId="6B54F78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("RTC is newer than compile time. (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this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is expected)");</w:t>
                            </w:r>
                          </w:p>
                          <w:p w14:paraId="35A88E1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}</w:t>
                            </w:r>
                          </w:p>
                          <w:p w14:paraId="1E60146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else if (now == compiled) </w:t>
                            </w:r>
                          </w:p>
                          <w:p w14:paraId="66FB532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{</w:t>
                            </w:r>
                          </w:p>
                          <w:p w14:paraId="52B332E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("RTC is the same as compile time! (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not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expected but all is fine)");</w:t>
                            </w:r>
                          </w:p>
                          <w:p w14:paraId="3FB39E6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}</w:t>
                            </w:r>
                          </w:p>
                          <w:p w14:paraId="68D1C0B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51DC309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</w:p>
                          <w:p w14:paraId="0741A69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7CA1BBF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#define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countof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(a) (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sizeof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(a) /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sizeof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a[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0]))</w:t>
                            </w:r>
                          </w:p>
                          <w:p w14:paraId="63B5A26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A249DB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const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&amp; dt)</w:t>
                            </w:r>
                          </w:p>
                          <w:p w14:paraId="79C2595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14:paraId="2FE9D70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char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datestring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20];</w:t>
                            </w:r>
                          </w:p>
                          <w:p w14:paraId="38EB674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9E62E6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snprintf_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datestring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</w:p>
                          <w:p w14:paraId="4E8E881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countof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datestring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),</w:t>
                            </w:r>
                          </w:p>
                          <w:p w14:paraId="4D08E64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PSTR(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"%02u/%02u/%04u %02u:%02u:%02u"),</w:t>
                            </w:r>
                          </w:p>
                          <w:p w14:paraId="6977038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dt.Month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(),</w:t>
                            </w:r>
                          </w:p>
                          <w:p w14:paraId="15CFA57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dt.Day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(),</w:t>
                            </w:r>
                          </w:p>
                          <w:p w14:paraId="5A0C9CE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dt.Year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(),</w:t>
                            </w:r>
                          </w:p>
                          <w:p w14:paraId="30EB2FD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dt.Hour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(),</w:t>
                            </w:r>
                          </w:p>
                          <w:p w14:paraId="4998201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dt.Minute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(),</w:t>
                            </w:r>
                          </w:p>
                          <w:p w14:paraId="6C14781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dt.Second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 );</w:t>
                            </w:r>
                          </w:p>
                          <w:p w14:paraId="684FBA6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datestring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14:paraId="55AE2C1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a=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dt.Second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15DDB30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b=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dt.Minute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7529595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c=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dt.Hour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4E5499D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d=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dt.Day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1E9DF10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e=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dt.Month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2C341D9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f=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dt.Year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665FFC5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0B60E20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void loop () </w:t>
                            </w:r>
                          </w:p>
                          <w:p w14:paraId="1ECB545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analogWrite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(A0,75);</w:t>
                            </w:r>
                          </w:p>
                          <w:p w14:paraId="796FAA3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int s=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analogRead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(A1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);int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s1=map(s,0,1023,1,5);//slot </w:t>
                            </w:r>
                          </w:p>
                          <w:p w14:paraId="4BE17ED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int h=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analogRead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(A2); int hr=map(h,0,1023,0,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24);/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/hour</w:t>
                            </w:r>
                          </w:p>
                          <w:p w14:paraId="24CC7C0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int m=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analogRead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(A3); int mi=map(m,0,1023,0,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59);/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/minute</w:t>
                            </w:r>
                          </w:p>
                          <w:p w14:paraId="53BF555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int a1=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digitalRead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6);//slot settings</w:t>
                            </w:r>
                          </w:p>
                          <w:p w14:paraId="6E3AA06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int b1=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digitalRead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10);//save</w:t>
                            </w:r>
                          </w:p>
                          <w:p w14:paraId="5A299F6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int c1=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digitalRead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0);//reset</w:t>
                            </w:r>
                          </w:p>
                          <w:p w14:paraId="09D4638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int d1=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digitalRead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1);//back</w:t>
                            </w:r>
                          </w:p>
                          <w:p w14:paraId="33FAB4E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(11,0);</w:t>
                            </w:r>
                          </w:p>
                          <w:p w14:paraId="33FA64E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(1);</w:t>
                            </w:r>
                          </w:p>
                          <w:p w14:paraId="27FE804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(11,1);</w:t>
                            </w:r>
                          </w:p>
                          <w:p w14:paraId="698B4B9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(2);</w:t>
                            </w:r>
                          </w:p>
                          <w:p w14:paraId="1FE034C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(12,1);</w:t>
                            </w:r>
                          </w:p>
                          <w:p w14:paraId="77567ED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(3);</w:t>
                            </w:r>
                          </w:p>
                          <w:p w14:paraId="4C4D5DF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(12,0);</w:t>
                            </w:r>
                          </w:p>
                          <w:p w14:paraId="4F1BA93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(4);</w:t>
                            </w:r>
                          </w:p>
                          <w:p w14:paraId="7337C24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(13,1);</w:t>
                            </w:r>
                          </w:p>
                          <w:p w14:paraId="3D24FE1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(5);</w:t>
                            </w:r>
                          </w:p>
                          <w:p w14:paraId="4F34087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(13,0);</w:t>
                            </w:r>
                          </w:p>
                          <w:p w14:paraId="1A36078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(6);</w:t>
                            </w:r>
                          </w:p>
                          <w:p w14:paraId="25CBFD1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if(d&gt;=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1DB951E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(0,0);</w:t>
                            </w:r>
                          </w:p>
                          <w:p w14:paraId="69877F4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(d);}</w:t>
                            </w:r>
                          </w:p>
                          <w:p w14:paraId="0E2BA74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else if(d&lt;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3BBC533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(0,0);</w:t>
                            </w:r>
                          </w:p>
                          <w:p w14:paraId="42D210D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0FDD057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(1,0);</w:t>
                            </w:r>
                          </w:p>
                          <w:p w14:paraId="2D27554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(d);}</w:t>
                            </w:r>
                          </w:p>
                          <w:p w14:paraId="58FFAE0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(2,0);</w:t>
                            </w:r>
                          </w:p>
                          <w:p w14:paraId="63C5357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"/");</w:t>
                            </w:r>
                          </w:p>
                          <w:p w14:paraId="1F9FE82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if(e&gt;=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549ABBB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(3,0);</w:t>
                            </w:r>
                          </w:p>
                          <w:p w14:paraId="4F1F821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(e);}</w:t>
                            </w:r>
                          </w:p>
                          <w:p w14:paraId="06CE91D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else if(e&lt;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3DBC89C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(3,0);</w:t>
                            </w:r>
                          </w:p>
                          <w:p w14:paraId="04FEF13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43777A0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(4,0);</w:t>
                            </w:r>
                          </w:p>
                          <w:p w14:paraId="599061B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(e);}</w:t>
                            </w:r>
                          </w:p>
                          <w:p w14:paraId="13016BC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(5,0);</w:t>
                            </w:r>
                          </w:p>
                          <w:p w14:paraId="38911B1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"/");</w:t>
                            </w:r>
                          </w:p>
                          <w:p w14:paraId="31C8509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(6,0);</w:t>
                            </w:r>
                          </w:p>
                          <w:p w14:paraId="6CC87C8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(f);</w:t>
                            </w:r>
                          </w:p>
                          <w:p w14:paraId="625E58C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(0,1);</w:t>
                            </w:r>
                          </w:p>
                          <w:p w14:paraId="5880AF5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(c);</w:t>
                            </w:r>
                          </w:p>
                          <w:p w14:paraId="5BD4AAA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(2,1);</w:t>
                            </w:r>
                          </w:p>
                          <w:p w14:paraId="08A2912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":");</w:t>
                            </w:r>
                          </w:p>
                          <w:p w14:paraId="5FA7FEA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(3,1);</w:t>
                            </w:r>
                          </w:p>
                          <w:p w14:paraId="4AE22DC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(b);</w:t>
                            </w:r>
                          </w:p>
                          <w:p w14:paraId="6204147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(5,1);</w:t>
                            </w:r>
                          </w:p>
                          <w:p w14:paraId="519146B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":");</w:t>
                            </w:r>
                          </w:p>
                          <w:p w14:paraId="4D5374A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(6,1);</w:t>
                            </w:r>
                          </w:p>
                          <w:p w14:paraId="15AF537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(a);</w:t>
                            </w:r>
                          </w:p>
                          <w:p w14:paraId="0222789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if(a&lt;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7F7909B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(6,1);</w:t>
                            </w:r>
                          </w:p>
                          <w:p w14:paraId="617617D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0A7E18D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(7,1);</w:t>
                            </w:r>
                          </w:p>
                          <w:p w14:paraId="228B68E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(a);</w:t>
                            </w:r>
                          </w:p>
                          <w:p w14:paraId="5944A21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</w:t>
                            </w:r>
                          </w:p>
                          <w:p w14:paraId="390A1D7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if(a&gt;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541986B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(6,1);</w:t>
                            </w:r>
                          </w:p>
                          <w:p w14:paraId="7253146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(a);</w:t>
                            </w:r>
                          </w:p>
                          <w:p w14:paraId="78432E3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 </w:t>
                            </w:r>
                          </w:p>
                          <w:p w14:paraId="445058E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if(b&lt;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59708CC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(3,1);</w:t>
                            </w:r>
                          </w:p>
                          <w:p w14:paraId="4DD5CB3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1DE0FE4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(4,1);</w:t>
                            </w:r>
                          </w:p>
                          <w:p w14:paraId="5B87BDB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(b);</w:t>
                            </w:r>
                          </w:p>
                          <w:p w14:paraId="0185D9B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</w:t>
                            </w:r>
                          </w:p>
                          <w:p w14:paraId="06FF13B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if(b&gt;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02A3DDC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(3,1);</w:t>
                            </w:r>
                          </w:p>
                          <w:p w14:paraId="637EC94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(b);</w:t>
                            </w:r>
                          </w:p>
                          <w:p w14:paraId="11FDA08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   </w:t>
                            </w:r>
                          </w:p>
                          <w:p w14:paraId="4A040C0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if(c&lt;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184EFA4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(0,1);</w:t>
                            </w:r>
                          </w:p>
                          <w:p w14:paraId="28E37DE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3A62158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(1,1);</w:t>
                            </w:r>
                          </w:p>
                          <w:p w14:paraId="5FDFE91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(c);</w:t>
                            </w:r>
                          </w:p>
                          <w:p w14:paraId="2BFE723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</w:t>
                            </w:r>
                          </w:p>
                          <w:p w14:paraId="5B70BE2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if(c&gt;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0F3B1ED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(0,1);</w:t>
                            </w:r>
                          </w:p>
                          <w:p w14:paraId="6A1B7EB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(c);</w:t>
                            </w:r>
                          </w:p>
                          <w:p w14:paraId="3BDA07E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  </w:t>
                            </w:r>
                          </w:p>
                          <w:p w14:paraId="366F053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now =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Rtc.GetDateTime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5C26C01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5A4921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(now);</w:t>
                            </w:r>
                          </w:p>
                          <w:p w14:paraId="258564B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097634C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16D262E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if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(!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now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.IsValid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()){</w:t>
                            </w:r>
                          </w:p>
                          <w:p w14:paraId="2029C1E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</w:p>
                          <w:p w14:paraId="7D01011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// Common Causes:</w:t>
                            </w:r>
                          </w:p>
                          <w:p w14:paraId="2A942D2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//    1) the battery on the device is low or even missing and the power line was disconnected</w:t>
                            </w:r>
                          </w:p>
                          <w:p w14:paraId="1194B11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("RTC lost confidence in the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DateTime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!");</w:t>
                            </w:r>
                          </w:p>
                          <w:p w14:paraId="105AB89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}</w:t>
                            </w:r>
                          </w:p>
                          <w:p w14:paraId="03684EA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39E0F5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delay(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1000); // ten seconds</w:t>
                            </w:r>
                          </w:p>
                          <w:p w14:paraId="71BE8E8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Serial.println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(a1);</w:t>
                            </w:r>
                          </w:p>
                          <w:p w14:paraId="366EFE2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if(a1==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gramEnd"/>
                          </w:p>
                          <w:p w14:paraId="5B18023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(0,2);</w:t>
                            </w:r>
                          </w:p>
                          <w:p w14:paraId="431ADE9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("Default"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78DA071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if(s1==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1){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</w:p>
                          <w:p w14:paraId="5F4E0A9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(0,2);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("Slot 1");</w:t>
                            </w:r>
                          </w:p>
                          <w:p w14:paraId="4FF82C0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(-4,3);lcd.print("Hour:");lcd.setCursor(5,3);lcd.print("Min:");</w:t>
                            </w:r>
                          </w:p>
                          <w:p w14:paraId="7EBDC9B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(2,3);lcd.print(hr);lcd.setCursor(10,3);lcd.print(mi);</w:t>
                            </w:r>
                          </w:p>
                          <w:p w14:paraId="51F0E5D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if(b1==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h1=hr; m1=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mi;lcd.clear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(0,3);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("saved");}</w:t>
                            </w:r>
                          </w:p>
                          <w:p w14:paraId="21AD8FD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if(d1==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spellStart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();}</w:t>
                            </w:r>
                          </w:p>
                          <w:p w14:paraId="1A7504A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}</w:t>
                            </w:r>
                          </w:p>
                          <w:p w14:paraId="1641303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if(s1==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2){</w:t>
                            </w:r>
                            <w:proofErr w:type="gramEnd"/>
                          </w:p>
                          <w:p w14:paraId="5DE2D5B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(0,2);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("Slot 2");</w:t>
                            </w:r>
                          </w:p>
                          <w:p w14:paraId="622DA85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</w:t>
                            </w:r>
                          </w:p>
                          <w:p w14:paraId="0CA104A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(-4,3);lcd.print("Hour:");lcd.setCursor(5,3);lcd.print("Min:");</w:t>
                            </w:r>
                          </w:p>
                          <w:p w14:paraId="183C40B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(2,3);lcd.print(hr);lcd.setCursor(10,3);lcd.print(mi);</w:t>
                            </w:r>
                          </w:p>
                          <w:p w14:paraId="5A8BF30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if(b1==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lcd.clear();lcd.setCursor(0,3);lcd.print("saved");h2=hr; m2=mi;}</w:t>
                            </w:r>
                          </w:p>
                          <w:p w14:paraId="45F7ADC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if(d1==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spellStart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();}</w:t>
                            </w:r>
                          </w:p>
                          <w:p w14:paraId="49D3BC9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}</w:t>
                            </w:r>
                          </w:p>
                          <w:p w14:paraId="5AF7816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if(s1==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3){</w:t>
                            </w:r>
                            <w:proofErr w:type="gramEnd"/>
                          </w:p>
                          <w:p w14:paraId="642CAA0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(0,2);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("Slot 3");</w:t>
                            </w:r>
                          </w:p>
                          <w:p w14:paraId="2084C02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</w:t>
                            </w:r>
                          </w:p>
                          <w:p w14:paraId="1FCCE65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(-4,3);lcd.print("Hour:");lcd.setCursor(5,3);lcd.print("Min:");</w:t>
                            </w:r>
                          </w:p>
                          <w:p w14:paraId="12AE9F8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(2,3);lcd.print(hr);lcd.setCursor(10,3);lcd.print(mi);</w:t>
                            </w:r>
                          </w:p>
                          <w:p w14:paraId="502BEAA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if(b1==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spellStart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(0,3);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("saved"); h3=hr; m3=mi;}</w:t>
                            </w:r>
                          </w:p>
                          <w:p w14:paraId="3FD5908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if(d1==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spellStart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();}</w:t>
                            </w:r>
                          </w:p>
                          <w:p w14:paraId="7F16B46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}</w:t>
                            </w:r>
                          </w:p>
                          <w:p w14:paraId="2512DA9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if(s1==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4){</w:t>
                            </w:r>
                            <w:proofErr w:type="gramEnd"/>
                          </w:p>
                          <w:p w14:paraId="5F577A6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(0,2);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("Slot 4");</w:t>
                            </w:r>
                          </w:p>
                          <w:p w14:paraId="39FF0B0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</w:t>
                            </w:r>
                          </w:p>
                          <w:p w14:paraId="08569D9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(-4,3);lcd.print("Hour:");lcd.setCursor(5,3);lcd.print("Min:");</w:t>
                            </w:r>
                          </w:p>
                          <w:p w14:paraId="7DE8EE2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(2,3);lcd.print(hr);lcd.setCursor(10,3);lcd.print(mi);</w:t>
                            </w:r>
                          </w:p>
                          <w:p w14:paraId="6C05BD9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if(b1==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h4=hr; m4=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mi;lcd.clear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(0,3);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("saved");}</w:t>
                            </w:r>
                          </w:p>
                          <w:p w14:paraId="3346245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      if(d1==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spellStart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();}</w:t>
                            </w:r>
                          </w:p>
                          <w:p w14:paraId="24ECEE2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}}</w:t>
                            </w:r>
                          </w:p>
                          <w:p w14:paraId="3079322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if(c1==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gramEnd"/>
                          </w:p>
                          <w:p w14:paraId="3484B4F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(0,2);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("Default");</w:t>
                            </w:r>
                          </w:p>
                          <w:p w14:paraId="621E47A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if(b1==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spellStart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 h1=sh1;m1=sm1;h2=sh2;m2=sm2;h3=sh3;m3=sm3;h4=sh4;m4=sm4;lcd.setCursor(0,3);lcd.print("saved");}</w:t>
                            </w:r>
                          </w:p>
                          <w:p w14:paraId="3EB0DF0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}          </w:t>
                            </w:r>
                          </w:p>
                          <w:p w14:paraId="2268592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</w:t>
                            </w:r>
                          </w:p>
                          <w:p w14:paraId="1830BF3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if(c==h1||h2||h3||h4&amp;&amp;b==m1||m2||m3||m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4){</w:t>
                            </w:r>
                            <w:proofErr w:type="gramEnd"/>
                          </w:p>
                          <w:p w14:paraId="2124E54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if(a&gt;0&amp;&amp;a&lt;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5){</w:t>
                            </w:r>
                            <w:proofErr w:type="spellStart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lcd.clear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(0,3);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("Timer is on");digitalWrite(13,HIGH);delay(2000);digitalWrite(13,LOW);lcd.setCursor(0,3);lcd.clear();}</w:t>
                            </w:r>
                          </w:p>
                          <w:p w14:paraId="1F7D443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else{</w:t>
                            </w:r>
                            <w:proofErr w:type="gramEnd"/>
                          </w:p>
                          <w:p w14:paraId="23ADCC6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(11,0);</w:t>
                            </w:r>
                          </w:p>
                          <w:p w14:paraId="5D86E1D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(1);</w:t>
                            </w:r>
                          </w:p>
                          <w:p w14:paraId="1A92897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(11,1);</w:t>
                            </w:r>
                          </w:p>
                          <w:p w14:paraId="02B1437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(2);</w:t>
                            </w:r>
                          </w:p>
                          <w:p w14:paraId="6576423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(12,1);</w:t>
                            </w:r>
                          </w:p>
                          <w:p w14:paraId="04D7EA5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(3);</w:t>
                            </w:r>
                          </w:p>
                          <w:p w14:paraId="6A46D83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(12,0);</w:t>
                            </w:r>
                          </w:p>
                          <w:p w14:paraId="3AE1751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(4);</w:t>
                            </w:r>
                          </w:p>
                          <w:p w14:paraId="76550B2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(13,1);</w:t>
                            </w:r>
                          </w:p>
                          <w:p w14:paraId="3798D7C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(5);</w:t>
                            </w:r>
                          </w:p>
                          <w:p w14:paraId="7D9B425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(13,0);</w:t>
                            </w:r>
                          </w:p>
                          <w:p w14:paraId="484BE06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lcd.write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(6);</w:t>
                            </w:r>
                          </w:p>
                          <w:p w14:paraId="21ED04F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if(d&gt;=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1CE47C5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(0,0);</w:t>
                            </w:r>
                          </w:p>
                          <w:p w14:paraId="048375D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(d);}</w:t>
                            </w:r>
                          </w:p>
                          <w:p w14:paraId="424D921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else if(d&lt;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34E9C73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(0,0);</w:t>
                            </w:r>
                          </w:p>
                          <w:p w14:paraId="078D0498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47F5ECB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(1,0);</w:t>
                            </w:r>
                          </w:p>
                          <w:p w14:paraId="408837B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(d);}</w:t>
                            </w:r>
                          </w:p>
                          <w:p w14:paraId="44CD9F7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(2,0);</w:t>
                            </w:r>
                          </w:p>
                          <w:p w14:paraId="1F6BCFC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"/");</w:t>
                            </w:r>
                          </w:p>
                          <w:p w14:paraId="060FEC6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if(e&gt;=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2BEDDC3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(3,0);</w:t>
                            </w:r>
                          </w:p>
                          <w:p w14:paraId="5F26739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(e);}</w:t>
                            </w:r>
                          </w:p>
                          <w:p w14:paraId="612E200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else if(e&lt;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418EBBA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(3,0);</w:t>
                            </w:r>
                          </w:p>
                          <w:p w14:paraId="1BC0CD3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4E8E1DA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(4,0);</w:t>
                            </w:r>
                          </w:p>
                          <w:p w14:paraId="3D15A6D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(e);}</w:t>
                            </w:r>
                          </w:p>
                          <w:p w14:paraId="02ADEE3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(5,0);</w:t>
                            </w:r>
                          </w:p>
                          <w:p w14:paraId="65981CE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"/");</w:t>
                            </w:r>
                          </w:p>
                          <w:p w14:paraId="1799A5D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(6,0);</w:t>
                            </w:r>
                          </w:p>
                          <w:p w14:paraId="7C7CAE8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(f);</w:t>
                            </w:r>
                          </w:p>
                          <w:p w14:paraId="5640676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(0,1);</w:t>
                            </w:r>
                          </w:p>
                          <w:p w14:paraId="7FCCC07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(c);</w:t>
                            </w:r>
                          </w:p>
                          <w:p w14:paraId="6D01CAA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(2,1);</w:t>
                            </w:r>
                          </w:p>
                          <w:p w14:paraId="78C89F6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":");</w:t>
                            </w:r>
                          </w:p>
                          <w:p w14:paraId="4398A69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(3,1);</w:t>
                            </w:r>
                          </w:p>
                          <w:p w14:paraId="523C875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(b);</w:t>
                            </w:r>
                          </w:p>
                          <w:p w14:paraId="771FDD5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(5,1);</w:t>
                            </w:r>
                          </w:p>
                          <w:p w14:paraId="1C7AD47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":");</w:t>
                            </w:r>
                          </w:p>
                          <w:p w14:paraId="2F363AF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(6,1);</w:t>
                            </w:r>
                          </w:p>
                          <w:p w14:paraId="4E81E09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(a);</w:t>
                            </w:r>
                          </w:p>
                          <w:p w14:paraId="6792C5A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if(a&lt;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04B61AC6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(6,1);</w:t>
                            </w:r>
                          </w:p>
                          <w:p w14:paraId="592DD5C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4E6E0CF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(7,1);</w:t>
                            </w:r>
                          </w:p>
                          <w:p w14:paraId="6EF3BD3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(a);</w:t>
                            </w:r>
                          </w:p>
                          <w:p w14:paraId="17ADBE6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</w:t>
                            </w:r>
                          </w:p>
                          <w:p w14:paraId="7F6DE82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if(a&gt;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36701A9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(6,1);</w:t>
                            </w:r>
                          </w:p>
                          <w:p w14:paraId="05B9584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(a);</w:t>
                            </w:r>
                          </w:p>
                          <w:p w14:paraId="327D00A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 </w:t>
                            </w:r>
                          </w:p>
                          <w:p w14:paraId="008DC9A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if(b&lt;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5A7CCE3F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(3,1);</w:t>
                            </w:r>
                          </w:p>
                          <w:p w14:paraId="01013FE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27FD26E9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(4,1);</w:t>
                            </w:r>
                          </w:p>
                          <w:p w14:paraId="35CA6FA5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(b);</w:t>
                            </w:r>
                          </w:p>
                          <w:p w14:paraId="3229D85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</w:t>
                            </w:r>
                          </w:p>
                          <w:p w14:paraId="0A5E014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if(b&gt;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536337E3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(3,1);</w:t>
                            </w:r>
                          </w:p>
                          <w:p w14:paraId="2063E36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(b);</w:t>
                            </w:r>
                          </w:p>
                          <w:p w14:paraId="3318658D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   </w:t>
                            </w:r>
                          </w:p>
                          <w:p w14:paraId="49FC985B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if(c&lt;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7A6DB57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(0,1);</w:t>
                            </w:r>
                          </w:p>
                          <w:p w14:paraId="5DD8AC31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"0");</w:t>
                            </w:r>
                          </w:p>
                          <w:p w14:paraId="5C52B2B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(1,1);</w:t>
                            </w:r>
                          </w:p>
                          <w:p w14:paraId="6B9FB57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(c);</w:t>
                            </w:r>
                          </w:p>
                          <w:p w14:paraId="6901173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</w:t>
                            </w:r>
                          </w:p>
                          <w:p w14:paraId="69E40DA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if(c&gt;</w:t>
                            </w:r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10){</w:t>
                            </w:r>
                            <w:proofErr w:type="gramEnd"/>
                          </w:p>
                          <w:p w14:paraId="6CED228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lcd.setCursor</w:t>
                            </w:r>
                            <w:proofErr w:type="spellEnd"/>
                            <w:proofErr w:type="gram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(0,1);</w:t>
                            </w:r>
                          </w:p>
                          <w:p w14:paraId="6053555C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  <w:proofErr w:type="spellStart"/>
                            <w:r w:rsidRPr="00CD062C">
                              <w:rPr>
                                <w:rFonts w:ascii="Courier New" w:hAnsi="Courier New" w:cs="Courier New"/>
                              </w:rPr>
                              <w:t>lcd.print</w:t>
                            </w:r>
                            <w:proofErr w:type="spellEnd"/>
                            <w:r w:rsidRPr="00CD062C">
                              <w:rPr>
                                <w:rFonts w:ascii="Courier New" w:hAnsi="Courier New" w:cs="Courier New"/>
                              </w:rPr>
                              <w:t>(c);</w:t>
                            </w:r>
                          </w:p>
                          <w:p w14:paraId="77FE980A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}  </w:t>
                            </w:r>
                          </w:p>
                          <w:p w14:paraId="7D1BADDE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29EA0FC4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}</w:t>
                            </w:r>
                          </w:p>
                          <w:p w14:paraId="136B9E42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}</w:t>
                            </w:r>
                          </w:p>
                          <w:p w14:paraId="22A30B77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</w:t>
                            </w:r>
                          </w:p>
                          <w:p w14:paraId="63FBA4A0" w14:textId="77777777" w:rsidR="00323583" w:rsidRPr="00CD062C" w:rsidRDefault="00323583" w:rsidP="00CD062C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CD062C">
                              <w:rPr>
                                <w:rFonts w:ascii="Courier New" w:hAnsi="Courier New" w:cs="Courier New"/>
                              </w:rPr>
                              <w:t xml:space="preserve">          </w:t>
                            </w:r>
                          </w:p>
                          <w:p w14:paraId="5C32C58C" w14:textId="77777777" w:rsidR="006B4C19" w:rsidRPr="006B4C19" w:rsidRDefault="006B4C19" w:rsidP="006B4C1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3494B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.4pt;margin-top:53.65pt;width:518.7pt;height:6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">
                <v:textbox>
                  <w:txbxContent>
                    <w:p w14:paraId="6CDBFCD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 CONNECTIONS:</w:t>
                      </w:r>
                    </w:p>
                    <w:p w14:paraId="4E80C95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 DS1302 CLK/SCLK --&gt; 5</w:t>
                      </w:r>
                    </w:p>
                    <w:p w14:paraId="3DB999E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 DS1302 DAT/IO --&gt; 4</w:t>
                      </w:r>
                    </w:p>
                    <w:p w14:paraId="1450FCD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 DS1302 RST/CE --&gt; 2</w:t>
                      </w:r>
                    </w:p>
                    <w:p w14:paraId="0200B57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 DS1302 VCC --&gt; 3.3v - 5v</w:t>
                      </w:r>
                    </w:p>
                    <w:p w14:paraId="703EB5F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 DS1302 GND --&gt; GND</w:t>
                      </w:r>
                    </w:p>
                    <w:p w14:paraId="30D81B8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 introducing all libraries</w:t>
                      </w:r>
                    </w:p>
                    <w:p w14:paraId="6DA5D7FF" w14:textId="77777777" w:rsidR="00323583" w:rsidRPr="00323583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  <w:color w:val="075D5D"/>
                        </w:rPr>
                      </w:pPr>
                      <w:r w:rsidRPr="00323583">
                        <w:rPr>
                          <w:rFonts w:ascii="Courier New" w:hAnsi="Courier New" w:cs="Courier New"/>
                          <w:color w:val="075D5D"/>
                        </w:rPr>
                        <w:t>#include &lt;</w:t>
                      </w:r>
                      <w:proofErr w:type="spellStart"/>
                      <w:r w:rsidRPr="00323583">
                        <w:rPr>
                          <w:rFonts w:ascii="Courier New" w:hAnsi="Courier New" w:cs="Courier New"/>
                          <w:color w:val="075D5D"/>
                        </w:rPr>
                        <w:t>ThreeWire.h</w:t>
                      </w:r>
                      <w:proofErr w:type="spellEnd"/>
                      <w:r w:rsidRPr="00323583">
                        <w:rPr>
                          <w:rFonts w:ascii="Courier New" w:hAnsi="Courier New" w:cs="Courier New"/>
                          <w:color w:val="075D5D"/>
                        </w:rPr>
                        <w:t xml:space="preserve">&gt;  </w:t>
                      </w:r>
                    </w:p>
                    <w:p w14:paraId="0E5C416F" w14:textId="77777777" w:rsidR="00323583" w:rsidRPr="00323583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  <w:color w:val="075D5D"/>
                        </w:rPr>
                      </w:pPr>
                      <w:r w:rsidRPr="00323583">
                        <w:rPr>
                          <w:rFonts w:ascii="Courier New" w:hAnsi="Courier New" w:cs="Courier New"/>
                          <w:color w:val="075D5D"/>
                        </w:rPr>
                        <w:t>#include &lt;RtcDS1302.h&gt;</w:t>
                      </w:r>
                    </w:p>
                    <w:p w14:paraId="0446F31B" w14:textId="77777777" w:rsidR="00323583" w:rsidRPr="00323583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  <w:color w:val="075D5D"/>
                        </w:rPr>
                      </w:pPr>
                      <w:r w:rsidRPr="00323583">
                        <w:rPr>
                          <w:rFonts w:ascii="Courier New" w:hAnsi="Courier New" w:cs="Courier New"/>
                          <w:color w:val="075D5D"/>
                        </w:rPr>
                        <w:t>#include &lt;</w:t>
                      </w:r>
                      <w:proofErr w:type="spellStart"/>
                      <w:r w:rsidRPr="00323583">
                        <w:rPr>
                          <w:rFonts w:ascii="Courier New" w:hAnsi="Courier New" w:cs="Courier New"/>
                          <w:color w:val="075D5D"/>
                        </w:rPr>
                        <w:t>LiquidCrystal.h</w:t>
                      </w:r>
                      <w:proofErr w:type="spellEnd"/>
                      <w:r w:rsidRPr="00323583">
                        <w:rPr>
                          <w:rFonts w:ascii="Courier New" w:hAnsi="Courier New" w:cs="Courier New"/>
                          <w:color w:val="075D5D"/>
                        </w:rPr>
                        <w:t>&gt;</w:t>
                      </w:r>
                    </w:p>
                    <w:p w14:paraId="30E8F3A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LiquidCrystal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12,11,5,4,3,2);</w:t>
                      </w:r>
                    </w:p>
                    <w:p w14:paraId="73D7306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ThreeWire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myWire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8,7,9); // IO, SCLK, CE</w:t>
                      </w:r>
                    </w:p>
                    <w:p w14:paraId="2168626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RtcDS1302&lt;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ThreeWire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&gt;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myWire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3C94608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 date time variables</w:t>
                      </w:r>
                    </w:p>
                    <w:p w14:paraId="2348546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int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a,b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,c,d,e,f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; </w:t>
                      </w:r>
                    </w:p>
                    <w:p w14:paraId="28DB4EE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//slot hour and seconds variables</w:t>
                      </w:r>
                    </w:p>
                    <w:p w14:paraId="006E0EE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int h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1,h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2,h3,h4; int m1,m2,m3,m4; </w:t>
                      </w:r>
                    </w:p>
                    <w:p w14:paraId="193F068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//default time</w:t>
                      </w:r>
                    </w:p>
                    <w:p w14:paraId="21EACCA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int sh1=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10,sm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1=0,s1=0;int sh2=13,sm2=00,s2=00; int sh3=13,sm3=50,s3=00; int sh4=17,sm4=20,s4=00; </w:t>
                      </w:r>
                    </w:p>
                    <w:p w14:paraId="47BAE77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//string to store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bluetooth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 data</w:t>
                      </w:r>
                    </w:p>
                    <w:p w14:paraId="684DD36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String z;</w:t>
                      </w:r>
                    </w:p>
                    <w:p w14:paraId="0CB3BD1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66699DF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//clock diagram display</w:t>
                      </w:r>
                    </w:p>
                    <w:p w14:paraId="7CDE675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byte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customChar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8] = {      //cursor(11,0)</w:t>
                      </w:r>
                    </w:p>
                    <w:p w14:paraId="7B30826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B00011,</w:t>
                      </w:r>
                    </w:p>
                    <w:p w14:paraId="0F0769A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B00110,</w:t>
                      </w:r>
                    </w:p>
                    <w:p w14:paraId="2A6C38F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B01001,</w:t>
                      </w:r>
                    </w:p>
                    <w:p w14:paraId="14D1BEF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B11000,</w:t>
                      </w:r>
                    </w:p>
                    <w:p w14:paraId="4D97A06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B10100,</w:t>
                      </w:r>
                    </w:p>
                    <w:p w14:paraId="4CF29D9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B10000,</w:t>
                      </w:r>
                    </w:p>
                    <w:p w14:paraId="1294667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B10000,</w:t>
                      </w:r>
                    </w:p>
                    <w:p w14:paraId="622C07C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B11100</w:t>
                      </w:r>
                    </w:p>
                    <w:p w14:paraId="4E330C4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};</w:t>
                      </w:r>
                    </w:p>
                    <w:p w14:paraId="176AAF0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72C8571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byte customChar1[8] =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 xml:space="preserve">{  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       //cursor(11,1)</w:t>
                      </w:r>
                    </w:p>
                    <w:p w14:paraId="0AC2AB4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B10000,</w:t>
                      </w:r>
                    </w:p>
                    <w:p w14:paraId="6931C86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B10100,</w:t>
                      </w:r>
                    </w:p>
                    <w:p w14:paraId="35E178F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B11000,</w:t>
                      </w:r>
                    </w:p>
                    <w:p w14:paraId="25EBB23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B10001,</w:t>
                      </w:r>
                    </w:p>
                    <w:p w14:paraId="5E20D12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B10000,</w:t>
                      </w:r>
                    </w:p>
                    <w:p w14:paraId="2C05AC7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B01001,</w:t>
                      </w:r>
                    </w:p>
                    <w:p w14:paraId="70B5905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B00110,</w:t>
                      </w:r>
                    </w:p>
                    <w:p w14:paraId="006F4E4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B00011</w:t>
                      </w:r>
                    </w:p>
                    <w:p w14:paraId="491A7FD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};</w:t>
                      </w:r>
                    </w:p>
                    <w:p w14:paraId="18A8101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027EEAC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byte customChar2[8] =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 xml:space="preserve">{  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       //cursor(12,1)</w:t>
                      </w:r>
                    </w:p>
                    <w:p w14:paraId="5A01774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B00100,</w:t>
                      </w:r>
                    </w:p>
                    <w:p w14:paraId="0549FEB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B01010,</w:t>
                      </w:r>
                    </w:p>
                    <w:p w14:paraId="02BCAE9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B10001,</w:t>
                      </w:r>
                    </w:p>
                    <w:p w14:paraId="1B83562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B00000,</w:t>
                      </w:r>
                    </w:p>
                    <w:p w14:paraId="188C50C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B00000,</w:t>
                      </w:r>
                    </w:p>
                    <w:p w14:paraId="5A04183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B00100,</w:t>
                      </w:r>
                    </w:p>
                    <w:p w14:paraId="6A21F71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B00100,</w:t>
                      </w:r>
                    </w:p>
                    <w:p w14:paraId="3410B93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B11111</w:t>
                      </w:r>
                    </w:p>
                    <w:p w14:paraId="009D817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};</w:t>
                      </w:r>
                    </w:p>
                    <w:p w14:paraId="357C84F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byte customChar3[8] =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 xml:space="preserve">{  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       //cursor(12,0)</w:t>
                      </w:r>
                    </w:p>
                    <w:p w14:paraId="05054C8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B11111,</w:t>
                      </w:r>
                    </w:p>
                    <w:p w14:paraId="375490D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B00100,</w:t>
                      </w:r>
                    </w:p>
                    <w:p w14:paraId="424610E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B00100,</w:t>
                      </w:r>
                    </w:p>
                    <w:p w14:paraId="1503449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B00000,</w:t>
                      </w:r>
                    </w:p>
                    <w:p w14:paraId="396BF49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B00000,</w:t>
                      </w:r>
                    </w:p>
                    <w:p w14:paraId="7D92BEC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B00000,</w:t>
                      </w:r>
                    </w:p>
                    <w:p w14:paraId="01AE09E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B00000,</w:t>
                      </w:r>
                    </w:p>
                    <w:p w14:paraId="0CBD9CB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B00100};</w:t>
                      </w:r>
                    </w:p>
                    <w:p w14:paraId="6132A14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byte customChar4[] =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 xml:space="preserve">{  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    //cursor(13,1)</w:t>
                      </w:r>
                    </w:p>
                    <w:p w14:paraId="6E620E7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B00001,</w:t>
                      </w:r>
                    </w:p>
                    <w:p w14:paraId="42D24C3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B00101,</w:t>
                      </w:r>
                    </w:p>
                    <w:p w14:paraId="18C3ABF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B00011,</w:t>
                      </w:r>
                    </w:p>
                    <w:p w14:paraId="25A9A4A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B10001,</w:t>
                      </w:r>
                    </w:p>
                    <w:p w14:paraId="781DBCA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B00001,</w:t>
                      </w:r>
                    </w:p>
                    <w:p w14:paraId="27DA6E4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B10010,</w:t>
                      </w:r>
                    </w:p>
                    <w:p w14:paraId="01C4F14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B01100,</w:t>
                      </w:r>
                    </w:p>
                    <w:p w14:paraId="7B68408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B11000</w:t>
                      </w:r>
                    </w:p>
                    <w:p w14:paraId="6981375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};</w:t>
                      </w:r>
                    </w:p>
                    <w:p w14:paraId="1D3403F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byte customChar5[] =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 xml:space="preserve">{  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    //cursor(13,0)</w:t>
                      </w:r>
                    </w:p>
                    <w:p w14:paraId="6F88863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B11000,</w:t>
                      </w:r>
                    </w:p>
                    <w:p w14:paraId="6391353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B01100,</w:t>
                      </w:r>
                    </w:p>
                    <w:p w14:paraId="54B314A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B10010,</w:t>
                      </w:r>
                    </w:p>
                    <w:p w14:paraId="752B77A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B00011,</w:t>
                      </w:r>
                    </w:p>
                    <w:p w14:paraId="1F99EB4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B00101,</w:t>
                      </w:r>
                    </w:p>
                    <w:p w14:paraId="6EE2EF4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B00001,</w:t>
                      </w:r>
                    </w:p>
                    <w:p w14:paraId="13019E3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B00001,</w:t>
                      </w:r>
                    </w:p>
                    <w:p w14:paraId="401FFC9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B00111</w:t>
                      </w:r>
                    </w:p>
                    <w:p w14:paraId="262A582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};</w:t>
                      </w:r>
                    </w:p>
                    <w:p w14:paraId="41843FC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void setup () </w:t>
                      </w:r>
                    </w:p>
                    <w:p w14:paraId="098ED7C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{  </w:t>
                      </w:r>
                    </w:p>
                    <w:p w14:paraId="47F8F97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Serial.begin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(9600);</w:t>
                      </w:r>
                    </w:p>
                    <w:p w14:paraId="3587DE1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</w:t>
                      </w:r>
                    </w:p>
                    <w:p w14:paraId="3860F71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lcd.begin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(20,4);</w:t>
                      </w:r>
                    </w:p>
                    <w:p w14:paraId="7AF4378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pinMode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0,OUTPUT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0602E76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pinMode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1,INPUT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); //slot</w:t>
                      </w:r>
                    </w:p>
                    <w:p w14:paraId="3874E8A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pinMode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2,INPUT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);//hour</w:t>
                      </w:r>
                    </w:p>
                    <w:p w14:paraId="780F623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pinMode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3,INPUT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);//minute</w:t>
                      </w:r>
                    </w:p>
                    <w:p w14:paraId="0138576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pinMode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6,INPUT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_PULLUP);</w:t>
                      </w:r>
                    </w:p>
                    <w:p w14:paraId="697E393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pinMode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10,INPUT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_PULLUP);</w:t>
                      </w:r>
                    </w:p>
                    <w:p w14:paraId="2A6636F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pinMode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0,INPUT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_PULLUP);</w:t>
                      </w:r>
                    </w:p>
                    <w:p w14:paraId="2E589A2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pinMode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1,INPUT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_PULLUP);</w:t>
                      </w:r>
                    </w:p>
                    <w:p w14:paraId="181F530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// put your setup code here, to run once:</w:t>
                      </w:r>
                    </w:p>
                    <w:p w14:paraId="04C1844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lcd.begin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(20,4);</w:t>
                      </w:r>
                    </w:p>
                    <w:p w14:paraId="0EFD0D0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1CE9D94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lcd.createChar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(1,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customChar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5242404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lcd.createChar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(2,customChar1);</w:t>
                      </w:r>
                    </w:p>
                    <w:p w14:paraId="52A9C84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lcd.createChar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(3,customChar2);</w:t>
                      </w:r>
                    </w:p>
                    <w:p w14:paraId="5676154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lcd.createChar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(4,customChar3);</w:t>
                      </w:r>
                    </w:p>
                    <w:p w14:paraId="0B1A2BF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lcd.createChar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(5,customChar4);</w:t>
                      </w:r>
                    </w:p>
                    <w:p w14:paraId="0614816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lcd.createChar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(6,customChar5);</w:t>
                      </w:r>
                    </w:p>
                    <w:p w14:paraId="5BB5703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5A9EA40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</w:p>
                    <w:p w14:paraId="130692C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Serial.begin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(9600);</w:t>
                      </w:r>
                    </w:p>
                    <w:p w14:paraId="7E39C30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08FB71C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("compiled: ");</w:t>
                      </w:r>
                    </w:p>
                    <w:p w14:paraId="3148CCE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(__DATE__);</w:t>
                      </w:r>
                    </w:p>
                    <w:p w14:paraId="50E9FCE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(__TIME__);</w:t>
                      </w:r>
                    </w:p>
                    <w:p w14:paraId="3B9735B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32F41EC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Rtc.Begin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5A4E3AD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063550C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 compiled =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RtcDateTime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__DATE__, __TIME__);</w:t>
                      </w:r>
                    </w:p>
                    <w:p w14:paraId="4668E55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printDateTime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(compiled);</w:t>
                      </w:r>
                    </w:p>
                    <w:p w14:paraId="41332EE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639ADD6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472DC7C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if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Rtc.IsDateTimeValid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()) </w:t>
                      </w:r>
                    </w:p>
                    <w:p w14:paraId="4256496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{</w:t>
                      </w:r>
                    </w:p>
                    <w:p w14:paraId="034AD70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// Common Causes:</w:t>
                      </w:r>
                    </w:p>
                    <w:p w14:paraId="6927DC8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//    1) first time you ran and the device wasn't running yet</w:t>
                      </w:r>
                    </w:p>
                    <w:p w14:paraId="39439DE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//    2) the battery on the device is low or even missing</w:t>
                      </w:r>
                    </w:p>
                    <w:p w14:paraId="720D919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0D98270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("RTC lost confidence in the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!");</w:t>
                      </w:r>
                    </w:p>
                    <w:p w14:paraId="211EF0A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Rtc.SetDateTime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(compiled);</w:t>
                      </w:r>
                    </w:p>
                    <w:p w14:paraId="3B03ACE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}</w:t>
                      </w:r>
                    </w:p>
                    <w:p w14:paraId="170C2F0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4973BEC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if (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Rtc.GetIsWriteProtected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())</w:t>
                      </w:r>
                    </w:p>
                    <w:p w14:paraId="7869F54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{</w:t>
                      </w:r>
                    </w:p>
                    <w:p w14:paraId="13F4D9E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("RTC was write protected, enabling writing now");</w:t>
                      </w:r>
                    </w:p>
                    <w:p w14:paraId="3359274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Rtc.SetIsWriteProtected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(false);</w:t>
                      </w:r>
                    </w:p>
                    <w:p w14:paraId="7E43870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}</w:t>
                      </w:r>
                    </w:p>
                    <w:p w14:paraId="7FA0345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4005DAB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if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Rtc.GetIsRunning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())</w:t>
                      </w:r>
                    </w:p>
                    <w:p w14:paraId="3BA5170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{</w:t>
                      </w:r>
                    </w:p>
                    <w:p w14:paraId="4770E18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("RTC was not actively running, starting now");</w:t>
                      </w:r>
                    </w:p>
                    <w:p w14:paraId="5089A3A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Rtc.SetIsRunning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(true);</w:t>
                      </w:r>
                    </w:p>
                    <w:p w14:paraId="4B5932A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}</w:t>
                      </w:r>
                    </w:p>
                    <w:p w14:paraId="37F95F2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74C51CC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 now =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Rtc.GetDateTime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48ED2F6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if (now &lt; compiled) </w:t>
                      </w:r>
                    </w:p>
                    <w:p w14:paraId="4E40055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{</w:t>
                      </w:r>
                    </w:p>
                    <w:p w14:paraId="0919B7A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("RTC is older than compile time!  (Updating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)");</w:t>
                      </w:r>
                    </w:p>
                    <w:p w14:paraId="3AA7E58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Rtc.SetDateTime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(compiled);</w:t>
                      </w:r>
                    </w:p>
                    <w:p w14:paraId="561D2DA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}</w:t>
                      </w:r>
                    </w:p>
                    <w:p w14:paraId="386E4A8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else if (now &gt; compiled) </w:t>
                      </w:r>
                    </w:p>
                    <w:p w14:paraId="7A2EAAA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{</w:t>
                      </w:r>
                    </w:p>
                    <w:p w14:paraId="6B54F78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("RTC is newer than compile time. (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this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 is expected)");</w:t>
                      </w:r>
                    </w:p>
                    <w:p w14:paraId="35A88E1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}</w:t>
                      </w:r>
                    </w:p>
                    <w:p w14:paraId="1E60146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else if (now == compiled) </w:t>
                      </w:r>
                    </w:p>
                    <w:p w14:paraId="66FB532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{</w:t>
                      </w:r>
                    </w:p>
                    <w:p w14:paraId="52B332E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("RTC is the same as compile time! (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not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 expected but all is fine)");</w:t>
                      </w:r>
                    </w:p>
                    <w:p w14:paraId="3FB39E6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}</w:t>
                      </w:r>
                    </w:p>
                    <w:p w14:paraId="68D1C0B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51DC309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</w:p>
                    <w:p w14:paraId="0741A69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7CA1BBF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#define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countof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(a) (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sizeof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(a) /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sizeof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a[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0]))</w:t>
                      </w:r>
                    </w:p>
                    <w:p w14:paraId="63B5A26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4A249DB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const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&amp; dt)</w:t>
                      </w:r>
                    </w:p>
                    <w:p w14:paraId="79C2595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14:paraId="2FE9D70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char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datestring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20];</w:t>
                      </w:r>
                    </w:p>
                    <w:p w14:paraId="38EB674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39E62E6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snprintf_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datestring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, </w:t>
                      </w:r>
                    </w:p>
                    <w:p w14:paraId="4E8E881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countof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datestring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),</w:t>
                      </w:r>
                    </w:p>
                    <w:p w14:paraId="4D08E64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PSTR(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"%02u/%02u/%04u %02u:%02u:%02u"),</w:t>
                      </w:r>
                    </w:p>
                    <w:p w14:paraId="6977038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dt.Month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(),</w:t>
                      </w:r>
                    </w:p>
                    <w:p w14:paraId="15CFA57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dt.Day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(),</w:t>
                      </w:r>
                    </w:p>
                    <w:p w14:paraId="5A0C9CE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dt.Year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(),</w:t>
                      </w:r>
                    </w:p>
                    <w:p w14:paraId="30EB2FD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dt.Hour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(),</w:t>
                      </w:r>
                    </w:p>
                    <w:p w14:paraId="4998201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dt.Minute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(),</w:t>
                      </w:r>
                    </w:p>
                    <w:p w14:paraId="6C14781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dt.Second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 );</w:t>
                      </w:r>
                    </w:p>
                    <w:p w14:paraId="684FBA6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datestring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14:paraId="55AE2C1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a=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dt.Second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15DDB30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b=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dt.Minute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7529595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c=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dt.Hour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4E5499D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d=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dt.Day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1E9DF10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e=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dt.Month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2C341D9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f=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dt.Year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665FFC5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0B60E20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void loop () </w:t>
                      </w:r>
                    </w:p>
                    <w:p w14:paraId="1ECB545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{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analogWrite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(A0,75);</w:t>
                      </w:r>
                    </w:p>
                    <w:p w14:paraId="796FAA3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int s=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analogRead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(A1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);int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 s1=map(s,0,1023,1,5);//slot </w:t>
                      </w:r>
                    </w:p>
                    <w:p w14:paraId="4BE17ED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int h=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analogRead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(A2); int hr=map(h,0,1023,0,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24);/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/hour</w:t>
                      </w:r>
                    </w:p>
                    <w:p w14:paraId="24CC7C0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int m=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analogRead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(A3); int mi=map(m,0,1023,0,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59);/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/minute</w:t>
                      </w:r>
                    </w:p>
                    <w:p w14:paraId="53BF555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int a1=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digitalRead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6);//slot settings</w:t>
                      </w:r>
                    </w:p>
                    <w:p w14:paraId="6E3AA06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int b1=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digitalRead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10);//save</w:t>
                      </w:r>
                    </w:p>
                    <w:p w14:paraId="5A299F6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int c1=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digitalRead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0);//reset</w:t>
                      </w:r>
                    </w:p>
                    <w:p w14:paraId="09D4638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int d1=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digitalRead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1);//back</w:t>
                      </w:r>
                    </w:p>
                    <w:p w14:paraId="33FAB4E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(11,0);</w:t>
                      </w:r>
                    </w:p>
                    <w:p w14:paraId="33FA64E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(1);</w:t>
                      </w:r>
                    </w:p>
                    <w:p w14:paraId="27FE804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(11,1);</w:t>
                      </w:r>
                    </w:p>
                    <w:p w14:paraId="698B4B9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(2);</w:t>
                      </w:r>
                    </w:p>
                    <w:p w14:paraId="1FE034C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(12,1);</w:t>
                      </w:r>
                    </w:p>
                    <w:p w14:paraId="77567ED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(3);</w:t>
                      </w:r>
                    </w:p>
                    <w:p w14:paraId="4C4D5DF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(12,0);</w:t>
                      </w:r>
                    </w:p>
                    <w:p w14:paraId="4F1BA93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(4);</w:t>
                      </w:r>
                    </w:p>
                    <w:p w14:paraId="7337C24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(13,1);</w:t>
                      </w:r>
                    </w:p>
                    <w:p w14:paraId="3D24FE1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(5);</w:t>
                      </w:r>
                    </w:p>
                    <w:p w14:paraId="4F34087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(13,0);</w:t>
                      </w:r>
                    </w:p>
                    <w:p w14:paraId="1A36078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(6);</w:t>
                      </w:r>
                    </w:p>
                    <w:p w14:paraId="25CBFD1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if(d&gt;=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1DB951E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(0,0);</w:t>
                      </w:r>
                    </w:p>
                    <w:p w14:paraId="69877F4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(d);}</w:t>
                      </w:r>
                    </w:p>
                    <w:p w14:paraId="0E2BA74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else if(d&lt;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3BBC533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(0,0);</w:t>
                      </w:r>
                    </w:p>
                    <w:p w14:paraId="42D210D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0FDD057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(1,0);</w:t>
                      </w:r>
                    </w:p>
                    <w:p w14:paraId="2D27554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(d);}</w:t>
                      </w:r>
                    </w:p>
                    <w:p w14:paraId="58FFAE0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(2,0);</w:t>
                      </w:r>
                    </w:p>
                    <w:p w14:paraId="63C5357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"/");</w:t>
                      </w:r>
                    </w:p>
                    <w:p w14:paraId="1F9FE82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if(e&gt;=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549ABBB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(3,0);</w:t>
                      </w:r>
                    </w:p>
                    <w:p w14:paraId="4F1F821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(e);}</w:t>
                      </w:r>
                    </w:p>
                    <w:p w14:paraId="06CE91D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else if(e&lt;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3DBC89C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(3,0);</w:t>
                      </w:r>
                    </w:p>
                    <w:p w14:paraId="04FEF13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43777A0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(4,0);</w:t>
                      </w:r>
                    </w:p>
                    <w:p w14:paraId="599061B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(e);}</w:t>
                      </w:r>
                    </w:p>
                    <w:p w14:paraId="13016BC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(5,0);</w:t>
                      </w:r>
                    </w:p>
                    <w:p w14:paraId="38911B1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"/");</w:t>
                      </w:r>
                    </w:p>
                    <w:p w14:paraId="31C8509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(6,0);</w:t>
                      </w:r>
                    </w:p>
                    <w:p w14:paraId="6CC87C8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(f);</w:t>
                      </w:r>
                    </w:p>
                    <w:p w14:paraId="625E58C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(0,1);</w:t>
                      </w:r>
                    </w:p>
                    <w:p w14:paraId="5880AF5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(c);</w:t>
                      </w:r>
                    </w:p>
                    <w:p w14:paraId="5BD4AAA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(2,1);</w:t>
                      </w:r>
                    </w:p>
                    <w:p w14:paraId="08A2912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":");</w:t>
                      </w:r>
                    </w:p>
                    <w:p w14:paraId="5FA7FEA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(3,1);</w:t>
                      </w:r>
                    </w:p>
                    <w:p w14:paraId="4AE22DC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(b);</w:t>
                      </w:r>
                    </w:p>
                    <w:p w14:paraId="6204147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(5,1);</w:t>
                      </w:r>
                    </w:p>
                    <w:p w14:paraId="519146B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":");</w:t>
                      </w:r>
                    </w:p>
                    <w:p w14:paraId="4D5374A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(6,1);</w:t>
                      </w:r>
                    </w:p>
                    <w:p w14:paraId="15AF537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(a);</w:t>
                      </w:r>
                    </w:p>
                    <w:p w14:paraId="0222789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if(a&lt;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7F7909B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(6,1);</w:t>
                      </w:r>
                    </w:p>
                    <w:p w14:paraId="617617D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0A7E18D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(7,1);</w:t>
                      </w:r>
                    </w:p>
                    <w:p w14:paraId="228B68E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(a);</w:t>
                      </w:r>
                    </w:p>
                    <w:p w14:paraId="5944A21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</w:t>
                      </w:r>
                    </w:p>
                    <w:p w14:paraId="390A1D7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if(a&gt;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541986B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(6,1);</w:t>
                      </w:r>
                    </w:p>
                    <w:p w14:paraId="7253146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(a);</w:t>
                      </w:r>
                    </w:p>
                    <w:p w14:paraId="78432E3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 </w:t>
                      </w:r>
                    </w:p>
                    <w:p w14:paraId="445058E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if(b&lt;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59708CC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(3,1);</w:t>
                      </w:r>
                    </w:p>
                    <w:p w14:paraId="4DD5CB3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1DE0FE4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(4,1);</w:t>
                      </w:r>
                    </w:p>
                    <w:p w14:paraId="5B87BDB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(b);</w:t>
                      </w:r>
                    </w:p>
                    <w:p w14:paraId="0185D9B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</w:t>
                      </w:r>
                    </w:p>
                    <w:p w14:paraId="06FF13B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if(b&gt;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02A3DDC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(3,1);</w:t>
                      </w:r>
                    </w:p>
                    <w:p w14:paraId="637EC94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(b);</w:t>
                      </w:r>
                    </w:p>
                    <w:p w14:paraId="11FDA08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   </w:t>
                      </w:r>
                    </w:p>
                    <w:p w14:paraId="4A040C0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if(c&lt;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184EFA4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(0,1);</w:t>
                      </w:r>
                    </w:p>
                    <w:p w14:paraId="28E37DE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3A62158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(1,1);</w:t>
                      </w:r>
                    </w:p>
                    <w:p w14:paraId="5FDFE91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(c);</w:t>
                      </w:r>
                    </w:p>
                    <w:p w14:paraId="2BFE723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</w:t>
                      </w:r>
                    </w:p>
                    <w:p w14:paraId="5B70BE2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if(c&gt;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0F3B1ED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(0,1);</w:t>
                      </w:r>
                    </w:p>
                    <w:p w14:paraId="6A1B7EB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(c);</w:t>
                      </w:r>
                    </w:p>
                    <w:p w14:paraId="3BDA07E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  </w:t>
                      </w:r>
                    </w:p>
                    <w:p w14:paraId="366F053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 now =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Rtc.GetDateTime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5C26C01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55A4921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printDateTime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(now);</w:t>
                      </w:r>
                    </w:p>
                    <w:p w14:paraId="258564B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097634C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16D262E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if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(!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now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.IsValid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()){</w:t>
                      </w:r>
                    </w:p>
                    <w:p w14:paraId="2029C1E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</w:p>
                    <w:p w14:paraId="7D01011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// Common Causes:</w:t>
                      </w:r>
                    </w:p>
                    <w:p w14:paraId="2A942D2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//    1) the battery on the device is low or even missing and the power line was disconnected</w:t>
                      </w:r>
                    </w:p>
                    <w:p w14:paraId="1194B11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 xml:space="preserve">("RTC lost confidence in the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DateTime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!");</w:t>
                      </w:r>
                    </w:p>
                    <w:p w14:paraId="105AB89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}</w:t>
                      </w:r>
                    </w:p>
                    <w:p w14:paraId="03684EA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539E0F5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delay(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1000); // ten seconds</w:t>
                      </w:r>
                    </w:p>
                    <w:p w14:paraId="71BE8E8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Serial.println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(a1);</w:t>
                      </w:r>
                    </w:p>
                    <w:p w14:paraId="366EFE2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if(a1==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gramEnd"/>
                    </w:p>
                    <w:p w14:paraId="5B18023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(0,2);</w:t>
                      </w:r>
                    </w:p>
                    <w:p w14:paraId="431ADE9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("Default"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78DA071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if(s1==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1){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 xml:space="preserve"> </w:t>
                      </w:r>
                    </w:p>
                    <w:p w14:paraId="5F4E0A9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(0,2);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("Slot 1");</w:t>
                      </w:r>
                    </w:p>
                    <w:p w14:paraId="4FF82C0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(-4,3);lcd.print("Hour:");lcd.setCursor(5,3);lcd.print("Min:");</w:t>
                      </w:r>
                    </w:p>
                    <w:p w14:paraId="7EBDC9B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(2,3);lcd.print(hr);lcd.setCursor(10,3);lcd.print(mi);</w:t>
                      </w:r>
                    </w:p>
                    <w:p w14:paraId="51F0E5D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if(b1==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h1=hr; m1=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mi;lcd.clear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(0,3);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("saved");}</w:t>
                      </w:r>
                    </w:p>
                    <w:p w14:paraId="21AD8FD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if(d1==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spellStart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lcd.clear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();}</w:t>
                      </w:r>
                    </w:p>
                    <w:p w14:paraId="1A7504A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}</w:t>
                      </w:r>
                    </w:p>
                    <w:p w14:paraId="1641303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if(s1==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2){</w:t>
                      </w:r>
                      <w:proofErr w:type="gramEnd"/>
                    </w:p>
                    <w:p w14:paraId="5DE2D5B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(0,2);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("Slot 2");</w:t>
                      </w:r>
                    </w:p>
                    <w:p w14:paraId="622DA85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</w:t>
                      </w:r>
                    </w:p>
                    <w:p w14:paraId="0CA104A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(-4,3);lcd.print("Hour:");lcd.setCursor(5,3);lcd.print("Min:");</w:t>
                      </w:r>
                    </w:p>
                    <w:p w14:paraId="183C40B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(2,3);lcd.print(hr);lcd.setCursor(10,3);lcd.print(mi);</w:t>
                      </w:r>
                    </w:p>
                    <w:p w14:paraId="5A8BF30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if(b1==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lcd.clear();lcd.setCursor(0,3);lcd.print("saved");h2=hr; m2=mi;}</w:t>
                      </w:r>
                    </w:p>
                    <w:p w14:paraId="45F7ADC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if(d1==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spellStart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lcd.clear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();}</w:t>
                      </w:r>
                    </w:p>
                    <w:p w14:paraId="49D3BC9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}</w:t>
                      </w:r>
                    </w:p>
                    <w:p w14:paraId="5AF7816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if(s1==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3){</w:t>
                      </w:r>
                      <w:proofErr w:type="gramEnd"/>
                    </w:p>
                    <w:p w14:paraId="642CAA0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(0,2);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("Slot 3");</w:t>
                      </w:r>
                    </w:p>
                    <w:p w14:paraId="2084C02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</w:t>
                      </w:r>
                    </w:p>
                    <w:p w14:paraId="1FCCE65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(-4,3);lcd.print("Hour:");lcd.setCursor(5,3);lcd.print("Min:");</w:t>
                      </w:r>
                    </w:p>
                    <w:p w14:paraId="12AE9F8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(2,3);lcd.print(hr);lcd.setCursor(10,3);lcd.print(mi);</w:t>
                      </w:r>
                    </w:p>
                    <w:p w14:paraId="502BEAA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if(b1==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spellStart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lcd.clear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(0,3);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("saved"); h3=hr; m3=mi;}</w:t>
                      </w:r>
                    </w:p>
                    <w:p w14:paraId="3FD5908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if(d1==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spellStart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lcd.clear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();}</w:t>
                      </w:r>
                    </w:p>
                    <w:p w14:paraId="7F16B46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}</w:t>
                      </w:r>
                    </w:p>
                    <w:p w14:paraId="2512DA9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if(s1==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4){</w:t>
                      </w:r>
                      <w:proofErr w:type="gramEnd"/>
                    </w:p>
                    <w:p w14:paraId="5F577A6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(0,2);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("Slot 4");</w:t>
                      </w:r>
                    </w:p>
                    <w:p w14:paraId="39FF0B0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</w:t>
                      </w:r>
                    </w:p>
                    <w:p w14:paraId="08569D9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(-4,3);lcd.print("Hour:");lcd.setCursor(5,3);lcd.print("Min:");</w:t>
                      </w:r>
                    </w:p>
                    <w:p w14:paraId="7DE8EE2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(2,3);lcd.print(hr);lcd.setCursor(10,3);lcd.print(mi);</w:t>
                      </w:r>
                    </w:p>
                    <w:p w14:paraId="6C05BD9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if(b1==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h4=hr; m4=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mi;lcd.clear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(0,3);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("saved");}</w:t>
                      </w:r>
                    </w:p>
                    <w:p w14:paraId="3346245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      if(d1==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spellStart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lcd.clear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();}</w:t>
                      </w:r>
                    </w:p>
                    <w:p w14:paraId="24ECEE2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}}</w:t>
                      </w:r>
                    </w:p>
                    <w:p w14:paraId="3079322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if(c1==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gramEnd"/>
                    </w:p>
                    <w:p w14:paraId="3484B4F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(0,2);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("Default");</w:t>
                      </w:r>
                    </w:p>
                    <w:p w14:paraId="621E47A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if(b1==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0){</w:t>
                      </w:r>
                      <w:proofErr w:type="spellStart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lcd.clear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 h1=sh1;m1=sm1;h2=sh2;m2=sm2;h3=sh3;m3=sm3;h4=sh4;m4=sm4;lcd.setCursor(0,3);lcd.print("saved");}</w:t>
                      </w:r>
                    </w:p>
                    <w:p w14:paraId="3EB0DF0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}          </w:t>
                      </w:r>
                    </w:p>
                    <w:p w14:paraId="2268592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</w:t>
                      </w:r>
                    </w:p>
                    <w:p w14:paraId="1830BF3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if(c==h1||h2||h3||h4&amp;&amp;b==m1||m2||m3||m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4){</w:t>
                      </w:r>
                      <w:proofErr w:type="gramEnd"/>
                    </w:p>
                    <w:p w14:paraId="2124E54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if(a&gt;0&amp;&amp;a&lt;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5){</w:t>
                      </w:r>
                      <w:proofErr w:type="spellStart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lcd.clear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(0,3);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("Timer is on");digitalWrite(13,HIGH);delay(2000);digitalWrite(13,LOW);lcd.setCursor(0,3);lcd.clear();}</w:t>
                      </w:r>
                    </w:p>
                    <w:p w14:paraId="1F7D443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else{</w:t>
                      </w:r>
                      <w:proofErr w:type="gramEnd"/>
                    </w:p>
                    <w:p w14:paraId="23ADCC6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(11,0);</w:t>
                      </w:r>
                    </w:p>
                    <w:p w14:paraId="5D86E1D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(1);</w:t>
                      </w:r>
                    </w:p>
                    <w:p w14:paraId="1A92897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(11,1);</w:t>
                      </w:r>
                    </w:p>
                    <w:p w14:paraId="02B1437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(2);</w:t>
                      </w:r>
                    </w:p>
                    <w:p w14:paraId="6576423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(12,1);</w:t>
                      </w:r>
                    </w:p>
                    <w:p w14:paraId="04D7EA5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(3);</w:t>
                      </w:r>
                    </w:p>
                    <w:p w14:paraId="6A46D83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(12,0);</w:t>
                      </w:r>
                    </w:p>
                    <w:p w14:paraId="3AE1751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(4);</w:t>
                      </w:r>
                    </w:p>
                    <w:p w14:paraId="76550B2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(13,1);</w:t>
                      </w:r>
                    </w:p>
                    <w:p w14:paraId="3798D7C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(5);</w:t>
                      </w:r>
                    </w:p>
                    <w:p w14:paraId="7D9B425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(13,0);</w:t>
                      </w:r>
                    </w:p>
                    <w:p w14:paraId="484BE06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lcd.write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(6);</w:t>
                      </w:r>
                    </w:p>
                    <w:p w14:paraId="21ED04F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if(d&gt;=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1CE47C5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(0,0);</w:t>
                      </w:r>
                    </w:p>
                    <w:p w14:paraId="048375D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(d);}</w:t>
                      </w:r>
                    </w:p>
                    <w:p w14:paraId="424D921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else if(d&lt;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34E9C73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(0,0);</w:t>
                      </w:r>
                    </w:p>
                    <w:p w14:paraId="078D0498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47F5ECB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(1,0);</w:t>
                      </w:r>
                    </w:p>
                    <w:p w14:paraId="408837B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(d);}</w:t>
                      </w:r>
                    </w:p>
                    <w:p w14:paraId="44CD9F7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(2,0);</w:t>
                      </w:r>
                    </w:p>
                    <w:p w14:paraId="1F6BCFC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"/");</w:t>
                      </w:r>
                    </w:p>
                    <w:p w14:paraId="060FEC6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if(e&gt;=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2BEDDC3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(3,0);</w:t>
                      </w:r>
                    </w:p>
                    <w:p w14:paraId="5F26739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(e);}</w:t>
                      </w:r>
                    </w:p>
                    <w:p w14:paraId="612E200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else if(e&lt;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418EBBA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(3,0);</w:t>
                      </w:r>
                    </w:p>
                    <w:p w14:paraId="1BC0CD3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4E8E1DA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(4,0);</w:t>
                      </w:r>
                    </w:p>
                    <w:p w14:paraId="3D15A6D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(e);}</w:t>
                      </w:r>
                    </w:p>
                    <w:p w14:paraId="02ADEE3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(5,0);</w:t>
                      </w:r>
                    </w:p>
                    <w:p w14:paraId="65981CE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"/");</w:t>
                      </w:r>
                    </w:p>
                    <w:p w14:paraId="1799A5D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(6,0);</w:t>
                      </w:r>
                    </w:p>
                    <w:p w14:paraId="7C7CAE8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(f);</w:t>
                      </w:r>
                    </w:p>
                    <w:p w14:paraId="5640676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(0,1);</w:t>
                      </w:r>
                    </w:p>
                    <w:p w14:paraId="7FCCC07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(c);</w:t>
                      </w:r>
                    </w:p>
                    <w:p w14:paraId="6D01CAA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(2,1);</w:t>
                      </w:r>
                    </w:p>
                    <w:p w14:paraId="78C89F6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":");</w:t>
                      </w:r>
                    </w:p>
                    <w:p w14:paraId="4398A69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(3,1);</w:t>
                      </w:r>
                    </w:p>
                    <w:p w14:paraId="523C875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(b);</w:t>
                      </w:r>
                    </w:p>
                    <w:p w14:paraId="771FDD5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(5,1);</w:t>
                      </w:r>
                    </w:p>
                    <w:p w14:paraId="1C7AD47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":");</w:t>
                      </w:r>
                    </w:p>
                    <w:p w14:paraId="2F363AF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(6,1);</w:t>
                      </w:r>
                    </w:p>
                    <w:p w14:paraId="4E81E09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(a);</w:t>
                      </w:r>
                    </w:p>
                    <w:p w14:paraId="6792C5A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if(a&lt;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04B61AC6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(6,1);</w:t>
                      </w:r>
                    </w:p>
                    <w:p w14:paraId="592DD5C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4E6E0CF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(7,1);</w:t>
                      </w:r>
                    </w:p>
                    <w:p w14:paraId="6EF3BD3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(a);</w:t>
                      </w:r>
                    </w:p>
                    <w:p w14:paraId="17ADBE6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</w:t>
                      </w:r>
                    </w:p>
                    <w:p w14:paraId="7F6DE82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if(a&gt;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36701A9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(6,1);</w:t>
                      </w:r>
                    </w:p>
                    <w:p w14:paraId="05B9584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(a);</w:t>
                      </w:r>
                    </w:p>
                    <w:p w14:paraId="327D00A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 </w:t>
                      </w:r>
                    </w:p>
                    <w:p w14:paraId="008DC9A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if(b&lt;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5A7CCE3F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(3,1);</w:t>
                      </w:r>
                    </w:p>
                    <w:p w14:paraId="01013FE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27FD26E9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(4,1);</w:t>
                      </w:r>
                    </w:p>
                    <w:p w14:paraId="35CA6FA5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(b);</w:t>
                      </w:r>
                    </w:p>
                    <w:p w14:paraId="3229D85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</w:t>
                      </w:r>
                    </w:p>
                    <w:p w14:paraId="0A5E014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if(b&gt;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536337E3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(3,1);</w:t>
                      </w:r>
                    </w:p>
                    <w:p w14:paraId="2063E36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(b);</w:t>
                      </w:r>
                    </w:p>
                    <w:p w14:paraId="3318658D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   </w:t>
                      </w:r>
                    </w:p>
                    <w:p w14:paraId="49FC985B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if(c&lt;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7A6DB57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(0,1);</w:t>
                      </w:r>
                    </w:p>
                    <w:p w14:paraId="5DD8AC31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"0");</w:t>
                      </w:r>
                    </w:p>
                    <w:p w14:paraId="5C52B2B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(1,1);</w:t>
                      </w:r>
                    </w:p>
                    <w:p w14:paraId="6B9FB57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(c);</w:t>
                      </w:r>
                    </w:p>
                    <w:p w14:paraId="6901173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</w:t>
                      </w:r>
                    </w:p>
                    <w:p w14:paraId="69E40DA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if(c&gt;</w:t>
                      </w:r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10){</w:t>
                      </w:r>
                      <w:proofErr w:type="gramEnd"/>
                    </w:p>
                    <w:p w14:paraId="6CED228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CD062C">
                        <w:rPr>
                          <w:rFonts w:ascii="Courier New" w:hAnsi="Courier New" w:cs="Courier New"/>
                        </w:rPr>
                        <w:t>lcd.setCursor</w:t>
                      </w:r>
                      <w:proofErr w:type="spellEnd"/>
                      <w:proofErr w:type="gramEnd"/>
                      <w:r w:rsidRPr="00CD062C">
                        <w:rPr>
                          <w:rFonts w:ascii="Courier New" w:hAnsi="Courier New" w:cs="Courier New"/>
                        </w:rPr>
                        <w:t>(0,1);</w:t>
                      </w:r>
                    </w:p>
                    <w:p w14:paraId="6053555C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  <w:proofErr w:type="spellStart"/>
                      <w:r w:rsidRPr="00CD062C">
                        <w:rPr>
                          <w:rFonts w:ascii="Courier New" w:hAnsi="Courier New" w:cs="Courier New"/>
                        </w:rPr>
                        <w:t>lcd.print</w:t>
                      </w:r>
                      <w:proofErr w:type="spellEnd"/>
                      <w:r w:rsidRPr="00CD062C">
                        <w:rPr>
                          <w:rFonts w:ascii="Courier New" w:hAnsi="Courier New" w:cs="Courier New"/>
                        </w:rPr>
                        <w:t>(c);</w:t>
                      </w:r>
                    </w:p>
                    <w:p w14:paraId="77FE980A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}  </w:t>
                      </w:r>
                    </w:p>
                    <w:p w14:paraId="7D1BADDE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29EA0FC4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}</w:t>
                      </w:r>
                    </w:p>
                    <w:p w14:paraId="136B9E42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}</w:t>
                      </w:r>
                    </w:p>
                    <w:p w14:paraId="22A30B77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</w:t>
                      </w:r>
                    </w:p>
                    <w:p w14:paraId="63FBA4A0" w14:textId="77777777" w:rsidR="00323583" w:rsidRPr="00CD062C" w:rsidRDefault="00323583" w:rsidP="00CD062C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CD062C">
                        <w:rPr>
                          <w:rFonts w:ascii="Courier New" w:hAnsi="Courier New" w:cs="Courier New"/>
                        </w:rPr>
                        <w:t xml:space="preserve">          </w:t>
                      </w:r>
                    </w:p>
                    <w:p w14:paraId="5C32C58C" w14:textId="77777777" w:rsidR="006B4C19" w:rsidRPr="006B4C19" w:rsidRDefault="006B4C19" w:rsidP="006B4C1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6002">
        <w:tab/>
      </w:r>
    </w:p>
    <w:tbl>
      <w:tblPr>
        <w:tblStyle w:val="TableGrid"/>
        <w:tblW w:w="3231" w:type="dxa"/>
        <w:tblInd w:w="3732" w:type="dxa"/>
        <w:tblLook w:val="0620" w:firstRow="1" w:lastRow="0" w:firstColumn="0" w:lastColumn="0" w:noHBand="1" w:noVBand="1"/>
      </w:tblPr>
      <w:tblGrid>
        <w:gridCol w:w="3231"/>
      </w:tblGrid>
      <w:tr w:rsidR="00776002" w14:paraId="58010F7B" w14:textId="77777777" w:rsidTr="00776002">
        <w:trPr>
          <w:trHeight w:val="454"/>
        </w:trPr>
        <w:tc>
          <w:tcPr>
            <w:tcW w:w="3231" w:type="dxa"/>
            <w:tcBorders>
              <w:top w:val="single" w:sz="24" w:space="0" w:color="075D5D"/>
              <w:left w:val="single" w:sz="24" w:space="0" w:color="075D5D"/>
              <w:bottom w:val="single" w:sz="24" w:space="0" w:color="075D5D"/>
              <w:right w:val="single" w:sz="24" w:space="0" w:color="075D5D"/>
            </w:tcBorders>
          </w:tcPr>
          <w:p w14:paraId="2CDDE759" w14:textId="369A16AD" w:rsidR="00776002" w:rsidRDefault="00776002" w:rsidP="00776002">
            <w:pPr>
              <w:pStyle w:val="Heading4"/>
            </w:pPr>
            <w:r>
              <w:t>CODE</w:t>
            </w:r>
          </w:p>
        </w:tc>
      </w:tr>
    </w:tbl>
    <w:tbl>
      <w:tblPr>
        <w:tblStyle w:val="TableGrid"/>
        <w:tblpPr w:leftFromText="180" w:rightFromText="180" w:vertAnchor="page" w:horzAnchor="margin" w:tblpY="973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  <w:gridCol w:w="1079"/>
        <w:gridCol w:w="2158"/>
        <w:gridCol w:w="719"/>
        <w:gridCol w:w="719"/>
        <w:gridCol w:w="720"/>
        <w:gridCol w:w="2158"/>
        <w:gridCol w:w="1079"/>
        <w:gridCol w:w="1079"/>
      </w:tblGrid>
      <w:tr w:rsidR="00323583" w14:paraId="527AE968" w14:textId="77777777" w:rsidTr="00323583">
        <w:trPr>
          <w:trHeight w:val="800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3B65F3CF" w14:textId="268071AE" w:rsidR="00323583" w:rsidRDefault="00323583" w:rsidP="00323583">
            <w:r w:rsidRPr="004909D9">
              <w:rPr>
                <w:noProof/>
                <w:lang w:eastAsia="en-AU"/>
              </w:rPr>
              <w:lastRenderedPageBreak/>
              <w:drawing>
                <wp:anchor distT="0" distB="0" distL="114300" distR="114300" simplePos="0" relativeHeight="251674624" behindDoc="1" locked="0" layoutInCell="1" allowOverlap="1" wp14:anchorId="3B10890E" wp14:editId="19D236FD">
                  <wp:simplePos x="0" y="0"/>
                  <wp:positionH relativeFrom="margin">
                    <wp:posOffset>0</wp:posOffset>
                  </wp:positionH>
                  <wp:positionV relativeFrom="margin">
                    <wp:posOffset>-188595</wp:posOffset>
                  </wp:positionV>
                  <wp:extent cx="7014759" cy="7508875"/>
                  <wp:effectExtent l="0" t="0" r="0" b="0"/>
                  <wp:wrapNone/>
                  <wp:docPr id="17" name="Picture 1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-0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4759" cy="750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472BCF" w14:textId="64109F44" w:rsidR="00323583" w:rsidRDefault="00323583" w:rsidP="00323583"/>
        </w:tc>
        <w:tc>
          <w:tcPr>
            <w:tcW w:w="6474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2687559" w14:textId="504AAC05" w:rsidR="00323583" w:rsidRDefault="00323583" w:rsidP="00323583">
            <w:pPr>
              <w:pStyle w:val="Heading4"/>
            </w:pPr>
            <w:r>
              <w:t>WORKING</w:t>
            </w:r>
          </w:p>
        </w:tc>
        <w:tc>
          <w:tcPr>
            <w:tcW w:w="2158" w:type="dxa"/>
            <w:gridSpan w:val="2"/>
            <w:tcBorders>
              <w:left w:val="single" w:sz="18" w:space="0" w:color="476166" w:themeColor="accent1"/>
            </w:tcBorders>
          </w:tcPr>
          <w:p w14:paraId="6C6AA64E" w14:textId="77777777" w:rsidR="00323583" w:rsidRDefault="00323583" w:rsidP="00323583"/>
        </w:tc>
      </w:tr>
      <w:tr w:rsidR="00323583" w14:paraId="11E29B13" w14:textId="77777777" w:rsidTr="00323583">
        <w:tc>
          <w:tcPr>
            <w:tcW w:w="2158" w:type="dxa"/>
            <w:gridSpan w:val="2"/>
          </w:tcPr>
          <w:p w14:paraId="50592A59" w14:textId="77777777" w:rsidR="00323583" w:rsidRDefault="00323583" w:rsidP="00323583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07BA83EF" w14:textId="77777777" w:rsidR="00323583" w:rsidRDefault="00323583" w:rsidP="00323583"/>
        </w:tc>
        <w:tc>
          <w:tcPr>
            <w:tcW w:w="2158" w:type="dxa"/>
            <w:gridSpan w:val="3"/>
            <w:tcBorders>
              <w:top w:val="single" w:sz="18" w:space="0" w:color="476166" w:themeColor="accent1"/>
            </w:tcBorders>
          </w:tcPr>
          <w:p w14:paraId="19641502" w14:textId="6DAB402F" w:rsidR="00323583" w:rsidRDefault="00323583" w:rsidP="00323583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2F86B582" w14:textId="5396E145" w:rsidR="00323583" w:rsidRDefault="00323583" w:rsidP="00323583"/>
        </w:tc>
        <w:tc>
          <w:tcPr>
            <w:tcW w:w="2158" w:type="dxa"/>
            <w:gridSpan w:val="2"/>
          </w:tcPr>
          <w:p w14:paraId="5DEE1683" w14:textId="6C999BDA" w:rsidR="00323583" w:rsidRDefault="00323583" w:rsidP="00323583"/>
        </w:tc>
      </w:tr>
      <w:tr w:rsidR="00323583" w14:paraId="081AFDD5" w14:textId="77777777" w:rsidTr="00323583">
        <w:trPr>
          <w:gridAfter w:val="1"/>
          <w:wAfter w:w="1079" w:type="dxa"/>
          <w:trHeight w:val="4546"/>
        </w:trPr>
        <w:tc>
          <w:tcPr>
            <w:tcW w:w="1079" w:type="dxa"/>
          </w:tcPr>
          <w:p w14:paraId="3D63E891" w14:textId="77777777" w:rsidR="00323583" w:rsidRDefault="00323583" w:rsidP="00323583"/>
        </w:tc>
        <w:tc>
          <w:tcPr>
            <w:tcW w:w="8632" w:type="dxa"/>
            <w:gridSpan w:val="7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3CDDD326" w14:textId="77777777" w:rsidR="00323583" w:rsidRDefault="00323583" w:rsidP="00323583"/>
          <w:p w14:paraId="24FA35CB" w14:textId="77777777" w:rsidR="00323583" w:rsidRDefault="00323583" w:rsidP="00323583">
            <w:pPr>
              <w:pStyle w:val="Text"/>
            </w:pPr>
            <w:r>
              <w:t>The main idea would be to provide 5 slots for setting time which will alert people about specific task to be performed, for example for alerting students of college/school about lunch, event start time etc.</w:t>
            </w:r>
          </w:p>
          <w:p w14:paraId="2DEE702F" w14:textId="77777777" w:rsidR="00323583" w:rsidRDefault="00323583" w:rsidP="00323583">
            <w:pPr>
              <w:pStyle w:val="Text"/>
            </w:pPr>
          </w:p>
          <w:p w14:paraId="2F5280D5" w14:textId="77777777" w:rsidR="00323583" w:rsidRDefault="00323583" w:rsidP="00323583">
            <w:pPr>
              <w:pStyle w:val="Text"/>
            </w:pPr>
            <w:r>
              <w:t xml:space="preserve">Along </w:t>
            </w:r>
            <w:proofErr w:type="gramStart"/>
            <w:r>
              <w:t>with  slots</w:t>
            </w:r>
            <w:proofErr w:type="gramEnd"/>
            <w:r>
              <w:t xml:space="preserve">, the alerting sound system will be a hooter which has the ability to transmit a sound of specific frequency. </w:t>
            </w:r>
          </w:p>
          <w:p w14:paraId="0B254958" w14:textId="77777777" w:rsidR="00323583" w:rsidRDefault="00323583" w:rsidP="00323583">
            <w:pPr>
              <w:pStyle w:val="Text"/>
            </w:pPr>
          </w:p>
          <w:p w14:paraId="307B5FE7" w14:textId="77777777" w:rsidR="00323583" w:rsidRDefault="00323583" w:rsidP="00323583">
            <w:pPr>
              <w:pStyle w:val="Text"/>
            </w:pPr>
            <w:r>
              <w:t>A display interface is also connected which shows the current date and time as well as status of timer and slot setup.</w:t>
            </w:r>
          </w:p>
        </w:tc>
      </w:tr>
      <w:tr w:rsidR="00323583" w14:paraId="774FEB85" w14:textId="77777777" w:rsidTr="00323583">
        <w:trPr>
          <w:gridAfter w:val="1"/>
          <w:wAfter w:w="1079" w:type="dxa"/>
          <w:trHeight w:val="730"/>
        </w:trPr>
        <w:tc>
          <w:tcPr>
            <w:tcW w:w="1079" w:type="dxa"/>
          </w:tcPr>
          <w:p w14:paraId="0E8890D9" w14:textId="77777777" w:rsidR="00323583" w:rsidRDefault="00323583" w:rsidP="00323583"/>
        </w:tc>
        <w:tc>
          <w:tcPr>
            <w:tcW w:w="3956" w:type="dxa"/>
            <w:gridSpan w:val="3"/>
            <w:tcBorders>
              <w:top w:val="single" w:sz="18" w:space="0" w:color="476166" w:themeColor="accent1"/>
            </w:tcBorders>
          </w:tcPr>
          <w:p w14:paraId="28299EB7" w14:textId="77777777" w:rsidR="00323583" w:rsidRDefault="00323583" w:rsidP="00323583">
            <w:pPr>
              <w:pStyle w:val="Heading5"/>
            </w:pPr>
            <w:r>
              <w:t>Flow</w:t>
            </w:r>
          </w:p>
          <w:p w14:paraId="5FBA89B3" w14:textId="77777777" w:rsidR="00323583" w:rsidRPr="0048120C" w:rsidRDefault="00323583" w:rsidP="00323583"/>
        </w:tc>
        <w:tc>
          <w:tcPr>
            <w:tcW w:w="719" w:type="dxa"/>
            <w:tcBorders>
              <w:top w:val="single" w:sz="18" w:space="0" w:color="476166" w:themeColor="accent1"/>
            </w:tcBorders>
          </w:tcPr>
          <w:p w14:paraId="12419336" w14:textId="77777777" w:rsidR="00323583" w:rsidRDefault="00323583" w:rsidP="00323583"/>
        </w:tc>
        <w:tc>
          <w:tcPr>
            <w:tcW w:w="3957" w:type="dxa"/>
            <w:gridSpan w:val="3"/>
            <w:tcBorders>
              <w:top w:val="single" w:sz="18" w:space="0" w:color="476166" w:themeColor="accent1"/>
            </w:tcBorders>
          </w:tcPr>
          <w:p w14:paraId="78B949C4" w14:textId="77777777" w:rsidR="00323583" w:rsidRDefault="00323583" w:rsidP="00323583"/>
        </w:tc>
      </w:tr>
      <w:tr w:rsidR="00323583" w14:paraId="041937D4" w14:textId="77777777" w:rsidTr="00323583">
        <w:trPr>
          <w:gridAfter w:val="1"/>
          <w:wAfter w:w="1079" w:type="dxa"/>
          <w:trHeight w:val="3990"/>
        </w:trPr>
        <w:tc>
          <w:tcPr>
            <w:tcW w:w="1079" w:type="dxa"/>
          </w:tcPr>
          <w:p w14:paraId="500B4F51" w14:textId="77777777" w:rsidR="00323583" w:rsidRDefault="00323583" w:rsidP="00323583"/>
        </w:tc>
        <w:tc>
          <w:tcPr>
            <w:tcW w:w="3956" w:type="dxa"/>
            <w:gridSpan w:val="3"/>
          </w:tcPr>
          <w:p w14:paraId="5CEEB5F5" w14:textId="77777777" w:rsidR="00323583" w:rsidRDefault="00323583" w:rsidP="00323583">
            <w:pPr>
              <w:pStyle w:val="Text"/>
              <w:numPr>
                <w:ilvl w:val="0"/>
                <w:numId w:val="2"/>
              </w:numPr>
            </w:pPr>
            <w:r>
              <w:t>The LCD will show the current time and date.</w:t>
            </w:r>
          </w:p>
          <w:p w14:paraId="4CC7688C" w14:textId="77777777" w:rsidR="00323583" w:rsidRDefault="00323583" w:rsidP="00323583">
            <w:pPr>
              <w:pStyle w:val="Text"/>
              <w:numPr>
                <w:ilvl w:val="0"/>
                <w:numId w:val="2"/>
              </w:numPr>
            </w:pPr>
            <w:r>
              <w:t>On pressing switch1, slots will open from which one can select the slot number to be set.</w:t>
            </w:r>
          </w:p>
          <w:p w14:paraId="190295F5" w14:textId="77777777" w:rsidR="00323583" w:rsidRDefault="00323583" w:rsidP="00323583">
            <w:pPr>
              <w:pStyle w:val="Text"/>
              <w:numPr>
                <w:ilvl w:val="0"/>
                <w:numId w:val="2"/>
              </w:numPr>
            </w:pPr>
            <w:r>
              <w:t>The pot1 allows to switch between slots.</w:t>
            </w:r>
          </w:p>
          <w:p w14:paraId="133F9C57" w14:textId="77777777" w:rsidR="00323583" w:rsidRDefault="00323583" w:rsidP="00323583">
            <w:pPr>
              <w:pStyle w:val="Text"/>
              <w:numPr>
                <w:ilvl w:val="0"/>
                <w:numId w:val="2"/>
              </w:numPr>
            </w:pPr>
            <w:r>
              <w:t>Pot2 sets the hour and Pot3 sets minute.</w:t>
            </w:r>
          </w:p>
        </w:tc>
        <w:tc>
          <w:tcPr>
            <w:tcW w:w="719" w:type="dxa"/>
          </w:tcPr>
          <w:p w14:paraId="0A5D8243" w14:textId="77777777" w:rsidR="00323583" w:rsidRDefault="00323583" w:rsidP="00323583">
            <w:pPr>
              <w:pStyle w:val="Text"/>
            </w:pPr>
          </w:p>
        </w:tc>
        <w:tc>
          <w:tcPr>
            <w:tcW w:w="3957" w:type="dxa"/>
            <w:gridSpan w:val="3"/>
          </w:tcPr>
          <w:p w14:paraId="405AF0D9" w14:textId="77777777" w:rsidR="00323583" w:rsidRDefault="00323583" w:rsidP="00323583">
            <w:pPr>
              <w:pStyle w:val="Text"/>
              <w:numPr>
                <w:ilvl w:val="0"/>
                <w:numId w:val="2"/>
              </w:numPr>
            </w:pPr>
            <w:r>
              <w:t>Switch2 sets the value of hour and minute for particular slot.</w:t>
            </w:r>
          </w:p>
          <w:p w14:paraId="7BD68A9F" w14:textId="77777777" w:rsidR="00323583" w:rsidRDefault="00323583" w:rsidP="00323583">
            <w:pPr>
              <w:pStyle w:val="Text"/>
              <w:numPr>
                <w:ilvl w:val="0"/>
                <w:numId w:val="2"/>
              </w:numPr>
            </w:pPr>
            <w:r>
              <w:t xml:space="preserve">Switch </w:t>
            </w:r>
            <w:proofErr w:type="gramStart"/>
            <w:r>
              <w:t>3 ,on</w:t>
            </w:r>
            <w:proofErr w:type="gramEnd"/>
            <w:r>
              <w:t xml:space="preserve"> pressing, brings back to the home screen</w:t>
            </w:r>
          </w:p>
          <w:p w14:paraId="7090F523" w14:textId="77777777" w:rsidR="00323583" w:rsidRDefault="00323583" w:rsidP="00323583">
            <w:pPr>
              <w:pStyle w:val="Text"/>
              <w:numPr>
                <w:ilvl w:val="0"/>
                <w:numId w:val="2"/>
              </w:numPr>
            </w:pPr>
            <w:r>
              <w:t>Switch4, sets the default time slots.</w:t>
            </w:r>
          </w:p>
        </w:tc>
      </w:tr>
    </w:tbl>
    <w:p w14:paraId="1F1F899F" w14:textId="7DEA7466" w:rsidR="00776002" w:rsidRDefault="00776002"/>
    <w:tbl>
      <w:tblPr>
        <w:tblStyle w:val="TableGrid"/>
        <w:tblpPr w:leftFromText="180" w:rightFromText="180" w:vertAnchor="page" w:horzAnchor="page" w:tblpX="1" w:tblpY="2117"/>
        <w:tblW w:w="211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26"/>
        <w:gridCol w:w="10929"/>
        <w:gridCol w:w="1027"/>
        <w:gridCol w:w="8211"/>
      </w:tblGrid>
      <w:tr w:rsidR="00265BF8" w14:paraId="179BFB6B" w14:textId="77777777" w:rsidTr="00776002">
        <w:tc>
          <w:tcPr>
            <w:tcW w:w="1026" w:type="dxa"/>
          </w:tcPr>
          <w:p w14:paraId="35351A3A" w14:textId="77777777" w:rsidR="00265BF8" w:rsidRDefault="00265BF8" w:rsidP="00265BF8"/>
        </w:tc>
        <w:tc>
          <w:tcPr>
            <w:tcW w:w="10929" w:type="dxa"/>
          </w:tcPr>
          <w:p w14:paraId="513BF3C4" w14:textId="6C715828" w:rsidR="00265BF8" w:rsidRDefault="00265BF8" w:rsidP="00265BF8"/>
        </w:tc>
        <w:tc>
          <w:tcPr>
            <w:tcW w:w="1027" w:type="dxa"/>
          </w:tcPr>
          <w:p w14:paraId="04039819" w14:textId="77777777" w:rsidR="00265BF8" w:rsidRDefault="00265BF8" w:rsidP="00265BF8"/>
        </w:tc>
        <w:tc>
          <w:tcPr>
            <w:tcW w:w="8211" w:type="dxa"/>
            <w:vAlign w:val="center"/>
          </w:tcPr>
          <w:p w14:paraId="18EEAE28" w14:textId="6613DF71" w:rsidR="00265BF8" w:rsidRDefault="00265BF8" w:rsidP="00265BF8"/>
        </w:tc>
      </w:tr>
    </w:tbl>
    <w:p w14:paraId="3B34A40C" w14:textId="77777777" w:rsidR="001D5704" w:rsidRDefault="001D5704"/>
    <w:p w14:paraId="50BE7059" w14:textId="77777777" w:rsidR="001D5704" w:rsidRDefault="001D5704"/>
    <w:p w14:paraId="638859B1" w14:textId="77777777" w:rsidR="001D5704" w:rsidRDefault="001D5704"/>
    <w:p w14:paraId="09292352" w14:textId="77777777" w:rsidR="001D5704" w:rsidRDefault="001D5704"/>
    <w:p w14:paraId="55F370D7" w14:textId="77777777" w:rsidR="001D5704" w:rsidRDefault="001D5704"/>
    <w:p w14:paraId="48044AF6" w14:textId="2353937E" w:rsidR="0048120C" w:rsidRDefault="001D5704">
      <w:r w:rsidRPr="004909D9">
        <w:rPr>
          <w:noProof/>
          <w:lang w:eastAsia="en-AU"/>
        </w:rPr>
        <w:lastRenderedPageBreak/>
        <w:drawing>
          <wp:anchor distT="0" distB="0" distL="114300" distR="114300" simplePos="0" relativeHeight="251672576" behindDoc="1" locked="0" layoutInCell="1" allowOverlap="1" wp14:anchorId="35617805" wp14:editId="584DFB59">
            <wp:simplePos x="0" y="0"/>
            <wp:positionH relativeFrom="margin">
              <wp:posOffset>-45720</wp:posOffset>
            </wp:positionH>
            <wp:positionV relativeFrom="margin">
              <wp:align>top</wp:align>
            </wp:positionV>
            <wp:extent cx="7062706" cy="7811770"/>
            <wp:effectExtent l="0" t="0" r="5080" b="0"/>
            <wp:wrapNone/>
            <wp:docPr id="16" name="Picture 1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706" cy="781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 wp14:anchorId="79838DF1" wp14:editId="5A43D996">
            <wp:simplePos x="0" y="0"/>
            <wp:positionH relativeFrom="column">
              <wp:posOffset>2179320</wp:posOffset>
            </wp:positionH>
            <wp:positionV relativeFrom="paragraph">
              <wp:posOffset>457200</wp:posOffset>
            </wp:positionV>
            <wp:extent cx="2133785" cy="609653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C19">
        <w:rPr>
          <w:noProof/>
        </w:rPr>
        <w:drawing>
          <wp:anchor distT="0" distB="0" distL="114300" distR="114300" simplePos="0" relativeHeight="251670528" behindDoc="0" locked="0" layoutInCell="1" allowOverlap="1" wp14:anchorId="3526ECB5" wp14:editId="26024E3D">
            <wp:simplePos x="0" y="0"/>
            <wp:positionH relativeFrom="margin">
              <wp:align>right</wp:align>
            </wp:positionH>
            <wp:positionV relativeFrom="paragraph">
              <wp:posOffset>1579187</wp:posOffset>
            </wp:positionV>
            <wp:extent cx="6691630" cy="3195320"/>
            <wp:effectExtent l="0" t="0" r="0" b="50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8120C" w:rsidSect="00E74B29">
      <w:footerReference w:type="even" r:id="rId16"/>
      <w:footerReference w:type="default" r:id="rId17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52429" w14:textId="77777777" w:rsidR="000F7645" w:rsidRDefault="000F7645" w:rsidP="00E74B29">
      <w:r>
        <w:separator/>
      </w:r>
    </w:p>
  </w:endnote>
  <w:endnote w:type="continuationSeparator" w:id="0">
    <w:p w14:paraId="736B237F" w14:textId="77777777" w:rsidR="000F7645" w:rsidRDefault="000F7645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68F9DEA4" w14:textId="4DC3676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2E5834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4DF2433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27265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2D721909" w14:textId="77777777" w:rsidTr="006709F1">
      <w:tc>
        <w:tcPr>
          <w:tcW w:w="1079" w:type="dxa"/>
        </w:tcPr>
        <w:p w14:paraId="2DAB621C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22DFA8B6" w14:textId="027D23EA" w:rsidR="00E74B29" w:rsidRPr="00874FE7" w:rsidRDefault="002E5834" w:rsidP="006709F1">
          <w:pPr>
            <w:pStyle w:val="Footer"/>
          </w:pPr>
          <w:r>
            <w:t>Alarm System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79580E1A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4222004B" w14:textId="77777777" w:rsidR="00E74B29" w:rsidRPr="00E74B29" w:rsidRDefault="00E74B29" w:rsidP="006709F1">
          <w:pPr>
            <w:pStyle w:val="Footer"/>
          </w:pPr>
        </w:p>
      </w:tc>
    </w:tr>
  </w:tbl>
  <w:p w14:paraId="0D37354E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3159A" w14:textId="77777777" w:rsidR="000F7645" w:rsidRDefault="000F7645" w:rsidP="00E74B29">
      <w:r>
        <w:separator/>
      </w:r>
    </w:p>
  </w:footnote>
  <w:footnote w:type="continuationSeparator" w:id="0">
    <w:p w14:paraId="7B1BC9F0" w14:textId="77777777" w:rsidR="000F7645" w:rsidRDefault="000F7645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3F7425"/>
    <w:multiLevelType w:val="hybridMultilevel"/>
    <w:tmpl w:val="F7F281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3413D"/>
    <w:multiLevelType w:val="hybridMultilevel"/>
    <w:tmpl w:val="B4D857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262734">
    <w:abstractNumId w:val="0"/>
  </w:num>
  <w:num w:numId="2" w16cid:durableId="1096827951">
    <w:abstractNumId w:val="1"/>
  </w:num>
  <w:num w:numId="3" w16cid:durableId="12023239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defaultTabStop w:val="720"/>
  <w:characterSpacingControl w:val="doNotCompress"/>
  <w:hdrShapeDefaults>
    <o:shapedefaults v:ext="edit" spidmax="2050">
      <o:colormru v:ext="edit" colors="#16786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3C1"/>
    <w:rsid w:val="00070C63"/>
    <w:rsid w:val="00086FA5"/>
    <w:rsid w:val="000E4641"/>
    <w:rsid w:val="000F7645"/>
    <w:rsid w:val="00151F66"/>
    <w:rsid w:val="00177F8D"/>
    <w:rsid w:val="00185F4A"/>
    <w:rsid w:val="001D5704"/>
    <w:rsid w:val="00265BF8"/>
    <w:rsid w:val="002B33C1"/>
    <w:rsid w:val="002D2200"/>
    <w:rsid w:val="002E5834"/>
    <w:rsid w:val="00323583"/>
    <w:rsid w:val="0040564B"/>
    <w:rsid w:val="0048120C"/>
    <w:rsid w:val="004909D9"/>
    <w:rsid w:val="00521481"/>
    <w:rsid w:val="00665110"/>
    <w:rsid w:val="006709F1"/>
    <w:rsid w:val="006B4C19"/>
    <w:rsid w:val="006C60E6"/>
    <w:rsid w:val="007571D6"/>
    <w:rsid w:val="00776002"/>
    <w:rsid w:val="008007F1"/>
    <w:rsid w:val="00837914"/>
    <w:rsid w:val="00874FE7"/>
    <w:rsid w:val="00930E0D"/>
    <w:rsid w:val="00931D94"/>
    <w:rsid w:val="00951544"/>
    <w:rsid w:val="00952F7D"/>
    <w:rsid w:val="0095496A"/>
    <w:rsid w:val="00960F7C"/>
    <w:rsid w:val="009A38BA"/>
    <w:rsid w:val="00A30D7B"/>
    <w:rsid w:val="00B43E11"/>
    <w:rsid w:val="00C35237"/>
    <w:rsid w:val="00C755AB"/>
    <w:rsid w:val="00D1363C"/>
    <w:rsid w:val="00D43125"/>
    <w:rsid w:val="00D51D6E"/>
    <w:rsid w:val="00D66A3A"/>
    <w:rsid w:val="00DF198B"/>
    <w:rsid w:val="00E74B29"/>
    <w:rsid w:val="00F50791"/>
    <w:rsid w:val="00FB2F1A"/>
    <w:rsid w:val="00FD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16786a"/>
    </o:shapedefaults>
    <o:shapelayout v:ext="edit">
      <o:idmap v:ext="edit" data="2"/>
    </o:shapelayout>
  </w:shapeDefaults>
  <w:decimalSymbol w:val="."/>
  <w:listSeparator w:val=","/>
  <w14:docId w14:val="5A4647F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Hyperlink">
    <w:name w:val="Hyperlink"/>
    <w:basedOn w:val="DefaultParagraphFont"/>
    <w:uiPriority w:val="99"/>
    <w:semiHidden/>
    <w:rsid w:val="002B33C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3C1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323583"/>
    <w:rPr>
      <w:rFonts w:ascii="Consolas" w:hAnsi="Consolas"/>
      <w:sz w:val="21"/>
      <w:szCs w:val="19"/>
      <w:lang w:val="en-IN" w:bidi="hi-IN"/>
    </w:rPr>
  </w:style>
  <w:style w:type="character" w:customStyle="1" w:styleId="PlainTextChar">
    <w:name w:val="Plain Text Char"/>
    <w:basedOn w:val="DefaultParagraphFont"/>
    <w:link w:val="PlainText"/>
    <w:uiPriority w:val="99"/>
    <w:rsid w:val="00323583"/>
    <w:rPr>
      <w:rFonts w:ascii="Consolas" w:hAnsi="Consolas"/>
      <w:sz w:val="21"/>
      <w:szCs w:val="19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www.open-electronics.org/arduino-launches-arduino-zero-arduino-uno-on-steroids-32-bit/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74EE56-CE72-4825-AD90-FF569BCCE21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6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2022-10-18T13:21:00Z</dcterms:created>
  <dcterms:modified xsi:type="dcterms:W3CDTF">2023-06-30T08:39:00Z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